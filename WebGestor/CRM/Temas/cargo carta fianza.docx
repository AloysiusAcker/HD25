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B9DE2" w14:textId="2FBE0F13" w:rsidR="00616C6C" w:rsidRDefault="00616C6C" w:rsidP="00616C6C">
      <w:pPr>
        <w:jc w:val="right"/>
      </w:pPr>
      <w:r>
        <w:t>Lima 28 setiembre 2023</w:t>
      </w:r>
    </w:p>
    <w:p w14:paraId="3F4E6175" w14:textId="77777777" w:rsidR="00616C6C" w:rsidRDefault="00616C6C" w:rsidP="00616C6C">
      <w:pPr>
        <w:jc w:val="right"/>
      </w:pPr>
    </w:p>
    <w:p w14:paraId="6AE1ED1A" w14:textId="77777777" w:rsidR="00616C6C" w:rsidRDefault="00616C6C" w:rsidP="00616C6C">
      <w:pPr>
        <w:jc w:val="right"/>
      </w:pPr>
    </w:p>
    <w:p w14:paraId="10E75D6D" w14:textId="5E3D39B4" w:rsidR="00610327" w:rsidRDefault="00616C6C" w:rsidP="00BB561E">
      <w:r>
        <w:t>Señores BBVA Peru</w:t>
      </w:r>
    </w:p>
    <w:p w14:paraId="50ACDA87" w14:textId="77777777" w:rsidR="00616C6C" w:rsidRDefault="00616C6C" w:rsidP="00BB561E">
      <w:r w:rsidRPr="00616C6C">
        <w:t>Atención: Srta. Andrea Rolando - Unidad de Garantías.  </w:t>
      </w:r>
    </w:p>
    <w:p w14:paraId="79671D4B" w14:textId="77777777" w:rsidR="00616C6C" w:rsidRDefault="00616C6C" w:rsidP="00BB561E"/>
    <w:p w14:paraId="353E865A" w14:textId="03DBCAA6" w:rsidR="00616C6C" w:rsidRDefault="00616C6C" w:rsidP="00BB561E">
      <w:r>
        <w:t>Estimados Señores.</w:t>
      </w:r>
    </w:p>
    <w:p w14:paraId="2C504B25" w14:textId="237F1B0B" w:rsidR="00616C6C" w:rsidRDefault="00616C6C" w:rsidP="00BB561E">
      <w:r>
        <w:t>Por medio de la presente hacemos entrega de la carta fianza solicitada por el servicio de adenda al contrato 8800036766 apoyo logístico para economato e inventario general, para los fines que estime conveniente.</w:t>
      </w:r>
    </w:p>
    <w:p w14:paraId="0D1D4DEB" w14:textId="77777777" w:rsidR="00616C6C" w:rsidRDefault="00616C6C" w:rsidP="00BB561E"/>
    <w:p w14:paraId="79F50473" w14:textId="77777777" w:rsidR="00616C6C" w:rsidRDefault="00616C6C" w:rsidP="00BB561E"/>
    <w:p w14:paraId="0F23C682" w14:textId="77777777" w:rsidR="00616C6C" w:rsidRDefault="00616C6C" w:rsidP="00616C6C">
      <w:pPr>
        <w:spacing w:after="0"/>
      </w:pPr>
    </w:p>
    <w:p w14:paraId="45131E7E" w14:textId="77777777" w:rsidR="00616C6C" w:rsidRDefault="00616C6C" w:rsidP="00616C6C">
      <w:pPr>
        <w:spacing w:after="0"/>
      </w:pPr>
    </w:p>
    <w:p w14:paraId="1036251C" w14:textId="6A832AF0" w:rsidR="00616C6C" w:rsidRDefault="00616C6C" w:rsidP="00616C6C">
      <w:pPr>
        <w:spacing w:after="0"/>
      </w:pPr>
      <w:r>
        <w:t>Herbert Cornejo C</w:t>
      </w:r>
    </w:p>
    <w:p w14:paraId="6A5824A2" w14:textId="7DC25A2A" w:rsidR="00616C6C" w:rsidRDefault="00616C6C" w:rsidP="00616C6C">
      <w:pPr>
        <w:spacing w:after="0"/>
      </w:pPr>
      <w:r>
        <w:t xml:space="preserve">Tecnologías y sistemas de Gestión </w:t>
      </w:r>
    </w:p>
    <w:p w14:paraId="2D8432AB" w14:textId="643A7805" w:rsidR="00616C6C" w:rsidRDefault="00616C6C" w:rsidP="00616C6C">
      <w:pPr>
        <w:spacing w:after="0"/>
      </w:pPr>
      <w:r>
        <w:t>989183698</w:t>
      </w:r>
    </w:p>
    <w:p w14:paraId="2EB9032C" w14:textId="77777777" w:rsidR="00616C6C" w:rsidRDefault="00616C6C" w:rsidP="00616C6C">
      <w:pPr>
        <w:spacing w:after="0"/>
      </w:pPr>
    </w:p>
    <w:p w14:paraId="759CBBC4" w14:textId="1F5F8689" w:rsidR="00616C6C" w:rsidRPr="00616C6C" w:rsidRDefault="00616C6C" w:rsidP="00616C6C">
      <w:pPr>
        <w:spacing w:after="0"/>
      </w:pPr>
      <w:r w:rsidRPr="00616C6C">
        <w:br w:type="textWrapping" w:clear="all"/>
      </w:r>
    </w:p>
    <w:sectPr w:rsidR="00616C6C" w:rsidRPr="00616C6C" w:rsidSect="00D037BD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A88E2" w14:textId="77777777" w:rsidR="00A775A3" w:rsidRDefault="00A775A3" w:rsidP="00585596">
      <w:pPr>
        <w:spacing w:after="0" w:line="240" w:lineRule="auto"/>
      </w:pPr>
      <w:r>
        <w:separator/>
      </w:r>
    </w:p>
  </w:endnote>
  <w:endnote w:type="continuationSeparator" w:id="0">
    <w:p w14:paraId="58EE9C0D" w14:textId="77777777" w:rsidR="00A775A3" w:rsidRDefault="00A775A3" w:rsidP="00585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ridnik">
    <w:altName w:val="Trebuchet MS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5A3B8" w14:textId="77777777" w:rsidR="00585596" w:rsidRDefault="001C2DA4" w:rsidP="00585596">
    <w:pPr>
      <w:pStyle w:val="Piedepgina"/>
      <w:jc w:val="right"/>
      <w:rPr>
        <w:rFonts w:ascii="Gridnik" w:hAnsi="Gridnik"/>
        <w:sz w:val="18"/>
        <w:lang w:val="en-US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CCA7B5" wp14:editId="684A8964">
              <wp:simplePos x="0" y="0"/>
              <wp:positionH relativeFrom="column">
                <wp:posOffset>-144780</wp:posOffset>
              </wp:positionH>
              <wp:positionV relativeFrom="paragraph">
                <wp:posOffset>-24130</wp:posOffset>
              </wp:positionV>
              <wp:extent cx="5656580" cy="635"/>
              <wp:effectExtent l="11430" t="10160" r="8890" b="825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658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701E3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1.4pt;margin-top:-1.9pt;width:445.4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" strokecolor="#a5a5a5 [2092]"/>
          </w:pict>
        </mc:Fallback>
      </mc:AlternateContent>
    </w:r>
  </w:p>
  <w:p w14:paraId="6686AAB9" w14:textId="77777777" w:rsidR="00585596" w:rsidRPr="008F3F3A" w:rsidRDefault="00000000" w:rsidP="0034513B">
    <w:pPr>
      <w:pStyle w:val="Piedepgina"/>
      <w:rPr>
        <w:rFonts w:ascii="Gridnik" w:hAnsi="Gridnik"/>
        <w:sz w:val="18"/>
      </w:rPr>
    </w:pPr>
    <w:hyperlink r:id="rId1" w:history="1">
      <w:r w:rsidR="0034513B" w:rsidRPr="00FC1F24">
        <w:rPr>
          <w:rStyle w:val="Hipervnculo"/>
          <w:rFonts w:ascii="Gridnik" w:hAnsi="Gridnik"/>
          <w:sz w:val="18"/>
          <w:lang w:val="en-US"/>
        </w:rPr>
        <w:t>www.hacdata.com</w:t>
      </w:r>
    </w:hyperlink>
    <w:r w:rsidR="0034513B">
      <w:rPr>
        <w:rFonts w:ascii="Gridnik" w:hAnsi="Gridnik"/>
        <w:sz w:val="18"/>
        <w:lang w:val="en-US"/>
      </w:rPr>
      <w:tab/>
    </w:r>
    <w:r w:rsidR="0034513B">
      <w:rPr>
        <w:rFonts w:ascii="Gridnik" w:hAnsi="Gridnik"/>
        <w:sz w:val="18"/>
        <w:lang w:val="en-US"/>
      </w:rPr>
      <w:tab/>
    </w:r>
    <w:r w:rsidR="00585596" w:rsidRPr="00993F04">
      <w:rPr>
        <w:rFonts w:ascii="Gridnik" w:hAnsi="Gridnik"/>
        <w:sz w:val="18"/>
        <w:lang w:val="en-US"/>
      </w:rPr>
      <w:t xml:space="preserve">Av.  </w:t>
    </w:r>
    <w:r w:rsidR="00585596" w:rsidRPr="008F3F3A">
      <w:rPr>
        <w:rFonts w:ascii="Gridnik" w:hAnsi="Gridnik"/>
        <w:sz w:val="18"/>
      </w:rPr>
      <w:t>Mariátegui 1236 - Jesús María</w:t>
    </w:r>
  </w:p>
  <w:p w14:paraId="57507617" w14:textId="77777777" w:rsidR="00585596" w:rsidRPr="008F3F3A" w:rsidRDefault="00585596" w:rsidP="00585596">
    <w:pPr>
      <w:pStyle w:val="Piedepgina"/>
      <w:jc w:val="right"/>
      <w:rPr>
        <w:rFonts w:ascii="Gridnik" w:hAnsi="Gridnik"/>
        <w:sz w:val="18"/>
      </w:rPr>
    </w:pPr>
    <w:r w:rsidRPr="008F3F3A">
      <w:rPr>
        <w:rFonts w:ascii="Gridnik" w:hAnsi="Gridnik"/>
        <w:sz w:val="18"/>
      </w:rPr>
      <w:t>01 6528050 / 016528044</w:t>
    </w:r>
  </w:p>
  <w:p w14:paraId="44CF2600" w14:textId="77777777" w:rsidR="00585596" w:rsidRDefault="005855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BD21C" w14:textId="77777777" w:rsidR="00A775A3" w:rsidRDefault="00A775A3" w:rsidP="00585596">
      <w:pPr>
        <w:spacing w:after="0" w:line="240" w:lineRule="auto"/>
      </w:pPr>
      <w:r>
        <w:separator/>
      </w:r>
    </w:p>
  </w:footnote>
  <w:footnote w:type="continuationSeparator" w:id="0">
    <w:p w14:paraId="4B33A6F9" w14:textId="77777777" w:rsidR="00A775A3" w:rsidRDefault="00A775A3" w:rsidP="00585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21F33" w14:textId="77777777" w:rsidR="00BB561E" w:rsidRDefault="00BB561E" w:rsidP="00BB561E">
    <w:pPr>
      <w:spacing w:after="0" w:line="240" w:lineRule="auto"/>
      <w:ind w:firstLine="708"/>
      <w:jc w:val="right"/>
      <w:rPr>
        <w:rFonts w:ascii="Gridnik" w:hAnsi="Gridnik"/>
        <w:color w:val="7F7F7F" w:themeColor="text1" w:themeTint="80"/>
        <w:sz w:val="18"/>
      </w:rPr>
    </w:pPr>
    <w:r>
      <w:rPr>
        <w:rFonts w:ascii="Gridnik" w:hAnsi="Gridnik"/>
        <w:noProof/>
        <w:color w:val="7F7F7F" w:themeColor="text1" w:themeTint="80"/>
        <w:sz w:val="18"/>
        <w:lang w:val="es-PE" w:eastAsia="es-PE"/>
      </w:rPr>
      <w:drawing>
        <wp:anchor distT="0" distB="0" distL="114300" distR="114300" simplePos="0" relativeHeight="251662336" behindDoc="0" locked="0" layoutInCell="1" allowOverlap="1" wp14:anchorId="6DB49338" wp14:editId="4380C2DB">
          <wp:simplePos x="0" y="0"/>
          <wp:positionH relativeFrom="column">
            <wp:posOffset>-93980</wp:posOffset>
          </wp:positionH>
          <wp:positionV relativeFrom="paragraph">
            <wp:posOffset>-120015</wp:posOffset>
          </wp:positionV>
          <wp:extent cx="1708785" cy="372110"/>
          <wp:effectExtent l="19050" t="0" r="5715" b="0"/>
          <wp:wrapNone/>
          <wp:docPr id="10" name="Imagen 2" descr="C:\Users\User\Desktop\logo dibujado hac dat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Desktop\logo dibujado hac data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785" cy="3721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013A80A" w14:textId="77777777" w:rsidR="00BB561E" w:rsidRPr="008F3F3A" w:rsidRDefault="00BB561E" w:rsidP="00BB561E">
    <w:pPr>
      <w:spacing w:after="0" w:line="240" w:lineRule="auto"/>
      <w:ind w:firstLine="708"/>
      <w:jc w:val="right"/>
      <w:rPr>
        <w:rFonts w:ascii="Gridnik" w:hAnsi="Gridnik"/>
        <w:color w:val="7F7F7F" w:themeColor="text1" w:themeTint="80"/>
        <w:sz w:val="18"/>
      </w:rPr>
    </w:pPr>
    <w:r>
      <w:rPr>
        <w:rFonts w:ascii="Gridnik" w:hAnsi="Gridnik"/>
        <w:color w:val="7F7F7F" w:themeColor="text1" w:themeTint="80"/>
        <w:sz w:val="18"/>
      </w:rPr>
      <w:t>Gestión Inteligente</w:t>
    </w:r>
  </w:p>
  <w:p w14:paraId="4D227088" w14:textId="77777777" w:rsidR="00BB561E" w:rsidRDefault="00BB561E" w:rsidP="00BB561E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DC01A9C" wp14:editId="0DC99E5A">
              <wp:simplePos x="0" y="0"/>
              <wp:positionH relativeFrom="column">
                <wp:posOffset>-144780</wp:posOffset>
              </wp:positionH>
              <wp:positionV relativeFrom="paragraph">
                <wp:posOffset>82550</wp:posOffset>
              </wp:positionV>
              <wp:extent cx="5656580" cy="635"/>
              <wp:effectExtent l="11430" t="9525" r="8890" b="889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658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FF7F3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1.4pt;margin-top:6.5pt;width:445.4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" strokecolor="#a5a5a5 [2092]"/>
          </w:pict>
        </mc:Fallback>
      </mc:AlternateContent>
    </w:r>
  </w:p>
  <w:p w14:paraId="3D43F6A3" w14:textId="77777777" w:rsidR="00BB561E" w:rsidRDefault="00BB56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209"/>
    <w:multiLevelType w:val="hybridMultilevel"/>
    <w:tmpl w:val="3FBA20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35FCA"/>
    <w:multiLevelType w:val="hybridMultilevel"/>
    <w:tmpl w:val="07046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766485">
    <w:abstractNumId w:val="0"/>
  </w:num>
  <w:num w:numId="2" w16cid:durableId="1892501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6C"/>
    <w:rsid w:val="00006EAA"/>
    <w:rsid w:val="00060E77"/>
    <w:rsid w:val="0018292C"/>
    <w:rsid w:val="001C2DA4"/>
    <w:rsid w:val="00246B5F"/>
    <w:rsid w:val="0034513B"/>
    <w:rsid w:val="003B68A0"/>
    <w:rsid w:val="004073FB"/>
    <w:rsid w:val="004236E7"/>
    <w:rsid w:val="00471B8C"/>
    <w:rsid w:val="00530CA3"/>
    <w:rsid w:val="00585596"/>
    <w:rsid w:val="00610327"/>
    <w:rsid w:val="00616C6C"/>
    <w:rsid w:val="00697290"/>
    <w:rsid w:val="00714886"/>
    <w:rsid w:val="00760C23"/>
    <w:rsid w:val="007E392A"/>
    <w:rsid w:val="008F3368"/>
    <w:rsid w:val="009F0904"/>
    <w:rsid w:val="00A775A3"/>
    <w:rsid w:val="00AE1493"/>
    <w:rsid w:val="00BB561E"/>
    <w:rsid w:val="00D037BD"/>
    <w:rsid w:val="00D342A3"/>
    <w:rsid w:val="00EA73A8"/>
    <w:rsid w:val="00EE085E"/>
    <w:rsid w:val="00FA0657"/>
    <w:rsid w:val="00FB6E76"/>
    <w:rsid w:val="00FD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83D9E8"/>
  <w15:docId w15:val="{3A7A1565-A7DD-4660-8FB4-E96F5DE7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032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10327"/>
    <w:rPr>
      <w:rFonts w:eastAsiaTheme="minorHAnsi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61032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10327"/>
    <w:rPr>
      <w:rFonts w:eastAsiaTheme="minorHAnsi"/>
      <w:lang w:eastAsia="en-US"/>
    </w:rPr>
  </w:style>
  <w:style w:type="character" w:styleId="Hipervnculo">
    <w:name w:val="Hyperlink"/>
    <w:basedOn w:val="Fuentedeprrafopredeter"/>
    <w:uiPriority w:val="99"/>
    <w:unhideWhenUsed/>
    <w:rsid w:val="0061032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C2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acdat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plantilla%20hacda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hacdata</Template>
  <TotalTime>6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herbert</cp:lastModifiedBy>
  <cp:revision>1</cp:revision>
  <dcterms:created xsi:type="dcterms:W3CDTF">2023-09-28T14:01:00Z</dcterms:created>
  <dcterms:modified xsi:type="dcterms:W3CDTF">2023-09-28T14:07:00Z</dcterms:modified>
</cp:coreProperties>
</file>