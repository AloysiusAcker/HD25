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9E9B9" w14:textId="7F9884C9" w:rsidR="00610327" w:rsidRDefault="00192F08" w:rsidP="00BB561E">
      <w:r>
        <w:t xml:space="preserve">POR HACER </w:t>
      </w:r>
      <w:r w:rsidR="00901D9C">
        <w:t>220125</w:t>
      </w:r>
    </w:p>
    <w:p w14:paraId="24E7753B" w14:textId="72706F79" w:rsidR="00FC5C5E" w:rsidRDefault="001D5E52" w:rsidP="00192F08">
      <w:pPr>
        <w:pStyle w:val="Prrafodelista"/>
        <w:numPr>
          <w:ilvl w:val="0"/>
          <w:numId w:val="3"/>
        </w:numPr>
        <w:jc w:val="both"/>
      </w:pPr>
      <w:r>
        <w:t>EN REGISTRAR TICKECT PONER UN BOTON QUE PERMITA ADJUNTAR DOCUMENTOS SE GRABA EN GESTOR DE DOCUMENTOS Y AL CREAR EL TICKECT SE RELACIONA</w:t>
      </w:r>
      <w:r w:rsidR="00FC5C5E">
        <w:t>,</w:t>
      </w:r>
      <w:r w:rsidR="00E86F21">
        <w:t xml:space="preserve"> </w:t>
      </w:r>
      <w:r w:rsidR="00FC5C5E">
        <w:t>DEBE PODER ADJUNTARSE UNO NUEVO O SELECCIONAR UN DOCUMENTO DE LA LISTA DE DOCUMENTOS Y RELACIONARLO</w:t>
      </w:r>
      <w:r w:rsidR="00901D9C">
        <w:t xml:space="preserve"> al grabar el tickect</w:t>
      </w:r>
    </w:p>
    <w:p w14:paraId="518701A4" w14:textId="7E281B6F" w:rsidR="00735A39" w:rsidRDefault="00735A39" w:rsidP="00192F08">
      <w:pPr>
        <w:pStyle w:val="Prrafodelista"/>
        <w:numPr>
          <w:ilvl w:val="0"/>
          <w:numId w:val="3"/>
        </w:numPr>
        <w:jc w:val="both"/>
      </w:pPr>
      <w:r>
        <w:t>DESDE CRM MANTENIMIENTO DE BASE DE DATOS QUE FUNCIONE NUEVO CON LA OPCION DE ADJUNTAR DOCUMENTO A TRAVES DE GESTOR DE DOCUMENTOS</w:t>
      </w:r>
      <w:r w:rsidR="00FC5C5E">
        <w:t>, ADJUNTANDO UNO NUEVO O JALANDO UNO DEL LISTADO DE DOCUMENTOS</w:t>
      </w:r>
    </w:p>
    <w:p w14:paraId="26E4B63E" w14:textId="71737E15" w:rsidR="00FC5C5E" w:rsidRDefault="00FC5C5E" w:rsidP="00192F08">
      <w:pPr>
        <w:pStyle w:val="Prrafodelista"/>
        <w:numPr>
          <w:ilvl w:val="0"/>
          <w:numId w:val="3"/>
        </w:numPr>
        <w:jc w:val="both"/>
      </w:pPr>
      <w:r>
        <w:t>GESTOR DE DOCUMENTOS FILTRO DE BUSQUEDA</w:t>
      </w:r>
    </w:p>
    <w:p w14:paraId="5AB9D786" w14:textId="253B9D1B" w:rsidR="004E6DB1" w:rsidRDefault="00384159" w:rsidP="00384159">
      <w:pPr>
        <w:pStyle w:val="Prrafodelista"/>
        <w:numPr>
          <w:ilvl w:val="0"/>
          <w:numId w:val="3"/>
        </w:numPr>
        <w:jc w:val="both"/>
      </w:pPr>
      <w:r>
        <w:t>PONER MARCADORES DE DOCUMENTOS</w:t>
      </w:r>
    </w:p>
    <w:p w14:paraId="2AE83276" w14:textId="3D4D29D2" w:rsidR="00192F08" w:rsidRDefault="00192F08" w:rsidP="00192F08">
      <w:pPr>
        <w:pStyle w:val="Prrafodelista"/>
        <w:numPr>
          <w:ilvl w:val="0"/>
          <w:numId w:val="3"/>
        </w:numPr>
        <w:jc w:val="both"/>
      </w:pPr>
      <w:r>
        <w:t>DESDE ACCIONES PODER RELACIONAR UN TICKECT CON UNA RECEPCION O UNA SALIDA YA REALIZADA</w:t>
      </w:r>
      <w:r w:rsidR="00901D9C">
        <w:t>.</w:t>
      </w:r>
    </w:p>
    <w:p w14:paraId="3C42AA49" w14:textId="544A315C" w:rsidR="00E86F21" w:rsidRDefault="00E86F21" w:rsidP="00192F08">
      <w:pPr>
        <w:pStyle w:val="Prrafodelista"/>
        <w:numPr>
          <w:ilvl w:val="0"/>
          <w:numId w:val="3"/>
        </w:numPr>
        <w:jc w:val="both"/>
      </w:pPr>
      <w:r>
        <w:t>DESDE ACCIONES QUE FUNCIONE GENERAR GUIA SIN SALIDA</w:t>
      </w:r>
      <w:r w:rsidR="00901D9C">
        <w:t>.</w:t>
      </w:r>
    </w:p>
    <w:p w14:paraId="3A2492DB" w14:textId="02074264" w:rsidR="00E86F21" w:rsidRDefault="00E86F21" w:rsidP="00192F08">
      <w:pPr>
        <w:pStyle w:val="Prrafodelista"/>
        <w:numPr>
          <w:ilvl w:val="0"/>
          <w:numId w:val="3"/>
        </w:numPr>
        <w:jc w:val="both"/>
      </w:pPr>
      <w:r>
        <w:t>DESDE ACCIONES QUE FUNCIONE RECIBIR SALIDAS</w:t>
      </w:r>
      <w:r w:rsidR="00901D9C">
        <w:t>.</w:t>
      </w:r>
      <w:r w:rsidR="00384159">
        <w:t xml:space="preserve"> (GUIA SIN SALIDA)</w:t>
      </w:r>
    </w:p>
    <w:p w14:paraId="475B038D" w14:textId="26F3A1B0" w:rsidR="00192F08" w:rsidRPr="00C17C4A" w:rsidRDefault="00192F08" w:rsidP="00192F08">
      <w:pPr>
        <w:pStyle w:val="Prrafodelista"/>
        <w:numPr>
          <w:ilvl w:val="0"/>
          <w:numId w:val="3"/>
        </w:numPr>
        <w:jc w:val="both"/>
        <w:rPr>
          <w:highlight w:val="yellow"/>
        </w:rPr>
      </w:pPr>
      <w:r w:rsidRPr="00C17C4A">
        <w:rPr>
          <w:highlight w:val="yellow"/>
        </w:rPr>
        <w:t>EN SALIDA Y ENTRADA A LA VEZ ING. CANTIDAD PONER BUSQUEDA POR SKU Y EN EL LISTADO AGREGAR LA COLUMNA DE SKU.</w:t>
      </w:r>
      <w:r w:rsidR="00384159" w:rsidRPr="00C17C4A">
        <w:rPr>
          <w:highlight w:val="yellow"/>
        </w:rPr>
        <w:t xml:space="preserve"> OK</w:t>
      </w:r>
    </w:p>
    <w:p w14:paraId="3AC6EAF4" w14:textId="5A86DC0B" w:rsidR="00D57412" w:rsidRDefault="00D57412" w:rsidP="00192F08">
      <w:pPr>
        <w:pStyle w:val="Prrafodelista"/>
        <w:numPr>
          <w:ilvl w:val="0"/>
          <w:numId w:val="3"/>
        </w:numPr>
        <w:jc w:val="both"/>
      </w:pPr>
      <w:r>
        <w:t>Que permita reabrir tickect</w:t>
      </w:r>
    </w:p>
    <w:p w14:paraId="6D725B5C" w14:textId="2490C135" w:rsidR="000F41BF" w:rsidRPr="00C17C4A" w:rsidRDefault="000F41BF" w:rsidP="00192F08">
      <w:pPr>
        <w:pStyle w:val="Prrafodelista"/>
        <w:numPr>
          <w:ilvl w:val="0"/>
          <w:numId w:val="3"/>
        </w:numPr>
        <w:jc w:val="both"/>
        <w:rPr>
          <w:highlight w:val="yellow"/>
        </w:rPr>
      </w:pPr>
      <w:r w:rsidRPr="00C17C4A">
        <w:rPr>
          <w:highlight w:val="yellow"/>
        </w:rPr>
        <w:t>ACTIVAR PAGINA DE GESTION DE DOCUMENTOS EN EL MENU</w:t>
      </w:r>
      <w:r w:rsidR="00384159" w:rsidRPr="00C17C4A">
        <w:rPr>
          <w:highlight w:val="yellow"/>
        </w:rPr>
        <w:t xml:space="preserve"> OK</w:t>
      </w:r>
    </w:p>
    <w:p w14:paraId="7CBC9996" w14:textId="7AFEFCB1" w:rsidR="00577709" w:rsidRDefault="008776E3" w:rsidP="00D43CC1">
      <w:pPr>
        <w:pStyle w:val="Prrafodelista"/>
        <w:numPr>
          <w:ilvl w:val="0"/>
          <w:numId w:val="3"/>
        </w:numPr>
        <w:jc w:val="both"/>
      </w:pPr>
      <w:r>
        <w:t>Registro de personas contabilidad</w:t>
      </w:r>
      <w:r w:rsidR="00204A61">
        <w:t xml:space="preserve"> NO SE PUEDE EDITAR, FALTA BUSQUEDA</w:t>
      </w:r>
      <w:r w:rsidR="00384159">
        <w:t xml:space="preserve"> (CAMBIAR PAGINA)</w:t>
      </w:r>
    </w:p>
    <w:p w14:paraId="2485408B" w14:textId="233108D7" w:rsidR="00223CA0" w:rsidRPr="00C17C4A" w:rsidRDefault="00223CA0" w:rsidP="00192F08">
      <w:pPr>
        <w:pStyle w:val="Prrafodelista"/>
        <w:numPr>
          <w:ilvl w:val="0"/>
          <w:numId w:val="3"/>
        </w:numPr>
        <w:jc w:val="both"/>
        <w:rPr>
          <w:highlight w:val="yellow"/>
        </w:rPr>
      </w:pPr>
      <w:r w:rsidRPr="00C17C4A">
        <w:rPr>
          <w:highlight w:val="yellow"/>
        </w:rPr>
        <w:t>DESDE ECONOMATO ESTAN QUEDANDO RECEPCIONES POR RECIBIR</w:t>
      </w:r>
      <w:r w:rsidR="00384159" w:rsidRPr="00C17C4A">
        <w:rPr>
          <w:highlight w:val="yellow"/>
        </w:rPr>
        <w:t xml:space="preserve"> </w:t>
      </w:r>
    </w:p>
    <w:p w14:paraId="6D8C6DE5" w14:textId="0E40DB46" w:rsidR="002C0113" w:rsidRPr="0049477D" w:rsidRDefault="002C0113" w:rsidP="00192F08">
      <w:pPr>
        <w:pStyle w:val="Prrafodelista"/>
        <w:numPr>
          <w:ilvl w:val="0"/>
          <w:numId w:val="3"/>
        </w:numPr>
        <w:jc w:val="both"/>
        <w:rPr>
          <w:highlight w:val="yellow"/>
        </w:rPr>
      </w:pPr>
      <w:r w:rsidRPr="0049477D">
        <w:rPr>
          <w:highlight w:val="yellow"/>
        </w:rPr>
        <w:t>NO FUNCIONA RECEPCIONES Ha ocurrido un error en la aplicación:</w:t>
      </w:r>
      <w:r w:rsidR="00384159" w:rsidRPr="0049477D">
        <w:rPr>
          <w:highlight w:val="yellow"/>
        </w:rPr>
        <w:t xml:space="preserve"> </w:t>
      </w:r>
      <w:r w:rsidRPr="0049477D">
        <w:rPr>
          <w:highlight w:val="yellow"/>
        </w:rPr>
        <w:t>La conversión de la cadena "20251/15" en el tipo 'Long' no es válida.</w:t>
      </w:r>
    </w:p>
    <w:p w14:paraId="46D299A9" w14:textId="55DDCF74" w:rsidR="001B6728" w:rsidRPr="00D27D05" w:rsidRDefault="001B6728" w:rsidP="00192F08">
      <w:pPr>
        <w:pStyle w:val="Prrafodelista"/>
        <w:numPr>
          <w:ilvl w:val="0"/>
          <w:numId w:val="3"/>
        </w:numPr>
        <w:jc w:val="both"/>
        <w:rPr>
          <w:strike/>
        </w:rPr>
      </w:pPr>
      <w:r w:rsidRPr="00D27D05">
        <w:rPr>
          <w:strike/>
        </w:rPr>
        <w:t>BASE DE DATOS PARA OPEN PAY</w:t>
      </w:r>
    </w:p>
    <w:p w14:paraId="123A2E35" w14:textId="55624F96" w:rsidR="001B6728" w:rsidRDefault="001B6728" w:rsidP="00192F08">
      <w:pPr>
        <w:pStyle w:val="Prrafodelista"/>
        <w:numPr>
          <w:ilvl w:val="0"/>
          <w:numId w:val="3"/>
        </w:numPr>
        <w:jc w:val="both"/>
      </w:pPr>
      <w:r w:rsidRPr="00D27D05">
        <w:rPr>
          <w:strike/>
        </w:rPr>
        <w:t>BASE DE DATOS PARA AGROVADO</w:t>
      </w:r>
    </w:p>
    <w:p w14:paraId="7D7F6BEE" w14:textId="55571CF5" w:rsidR="00A7789D" w:rsidRPr="00A5703D" w:rsidRDefault="00D27D05" w:rsidP="00192F08">
      <w:pPr>
        <w:pStyle w:val="Prrafodelista"/>
        <w:numPr>
          <w:ilvl w:val="0"/>
          <w:numId w:val="3"/>
        </w:numPr>
        <w:jc w:val="both"/>
        <w:rPr>
          <w:highlight w:val="yellow"/>
        </w:rPr>
      </w:pPr>
      <w:r w:rsidRPr="00A5703D">
        <w:rPr>
          <w:highlight w:val="yellow"/>
        </w:rPr>
        <w:t xml:space="preserve">DEFINICION DE </w:t>
      </w:r>
      <w:r w:rsidR="00A7789D" w:rsidRPr="00A5703D">
        <w:rPr>
          <w:highlight w:val="yellow"/>
        </w:rPr>
        <w:t>ALMACENES</w:t>
      </w:r>
      <w:r w:rsidRPr="00A5703D">
        <w:rPr>
          <w:highlight w:val="yellow"/>
        </w:rPr>
        <w:t xml:space="preserve"> RELACIONES</w:t>
      </w:r>
      <w:r w:rsidR="00384159" w:rsidRPr="00A5703D">
        <w:rPr>
          <w:highlight w:val="yellow"/>
        </w:rPr>
        <w:t xml:space="preserve"> CON USUARIOS</w:t>
      </w:r>
    </w:p>
    <w:p w14:paraId="57794A3F" w14:textId="0A738EFB" w:rsidR="00D27D05" w:rsidRPr="00E930A8" w:rsidRDefault="00D27D05" w:rsidP="00192F08">
      <w:pPr>
        <w:pStyle w:val="Prrafodelista"/>
        <w:numPr>
          <w:ilvl w:val="0"/>
          <w:numId w:val="3"/>
        </w:numPr>
        <w:jc w:val="both"/>
        <w:rPr>
          <w:highlight w:val="yellow"/>
        </w:rPr>
      </w:pPr>
      <w:r w:rsidRPr="00E930A8">
        <w:rPr>
          <w:highlight w:val="yellow"/>
        </w:rPr>
        <w:t>SKU EN TODO EL SISTEMA VERIFICAR</w:t>
      </w:r>
      <w:r w:rsidR="002C0113" w:rsidRPr="00E930A8">
        <w:rPr>
          <w:highlight w:val="yellow"/>
        </w:rPr>
        <w:t xml:space="preserve"> </w:t>
      </w:r>
      <w:r w:rsidR="00E606C7" w:rsidRPr="00E930A8">
        <w:rPr>
          <w:highlight w:val="yellow"/>
        </w:rPr>
        <w:t>DESDE SALIDAS LA BUSQUEDA DE BIENES NO TIENE SKU</w:t>
      </w:r>
      <w:r w:rsidR="00384159" w:rsidRPr="00E930A8">
        <w:rPr>
          <w:highlight w:val="yellow"/>
        </w:rPr>
        <w:t xml:space="preserve"> REVISAR TODAS LASPAGINAS</w:t>
      </w:r>
    </w:p>
    <w:p w14:paraId="6806F265" w14:textId="2BA5D43C" w:rsidR="00D27D05" w:rsidRPr="00C17C4A" w:rsidRDefault="00D27D05" w:rsidP="00192F08">
      <w:pPr>
        <w:pStyle w:val="Prrafodelista"/>
        <w:numPr>
          <w:ilvl w:val="0"/>
          <w:numId w:val="3"/>
        </w:numPr>
        <w:jc w:val="both"/>
        <w:rPr>
          <w:highlight w:val="yellow"/>
        </w:rPr>
      </w:pPr>
      <w:r w:rsidRPr="00C17C4A">
        <w:rPr>
          <w:highlight w:val="yellow"/>
        </w:rPr>
        <w:t xml:space="preserve">CONTROL DE PRESTAMOS DE BIENES </w:t>
      </w:r>
    </w:p>
    <w:p w14:paraId="66B394AD" w14:textId="0DAF0360" w:rsidR="00171A41" w:rsidRDefault="00171A41" w:rsidP="00192F08">
      <w:pPr>
        <w:pStyle w:val="Prrafodelista"/>
        <w:numPr>
          <w:ilvl w:val="0"/>
          <w:numId w:val="3"/>
        </w:numPr>
        <w:jc w:val="both"/>
      </w:pPr>
      <w:r>
        <w:t>EN ACCIONES DE TICKECTS NO GUARDA ACCIONES VARIAS</w:t>
      </w:r>
    </w:p>
    <w:p w14:paraId="6FA124AF" w14:textId="63E2EBAD" w:rsidR="00D31EB4" w:rsidRPr="00104AA8" w:rsidRDefault="00D31EB4" w:rsidP="00192F08">
      <w:pPr>
        <w:pStyle w:val="Prrafodelista"/>
        <w:numPr>
          <w:ilvl w:val="0"/>
          <w:numId w:val="3"/>
        </w:numPr>
        <w:jc w:val="both"/>
        <w:rPr>
          <w:highlight w:val="yellow"/>
        </w:rPr>
      </w:pPr>
      <w:r w:rsidRPr="00104AA8">
        <w:rPr>
          <w:highlight w:val="yellow"/>
        </w:rPr>
        <w:t>DESDE DOCUMENTOS VER DOCUMENTO NO FUNCIONA</w:t>
      </w:r>
    </w:p>
    <w:p w14:paraId="793A7E53" w14:textId="6FEA3DBF" w:rsidR="00077CCD" w:rsidRDefault="00077CCD" w:rsidP="00192F08">
      <w:pPr>
        <w:pStyle w:val="Prrafodelista"/>
        <w:numPr>
          <w:ilvl w:val="0"/>
          <w:numId w:val="3"/>
        </w:numPr>
        <w:jc w:val="both"/>
      </w:pPr>
      <w:r>
        <w:t>DEFINICION DE MOTIVOS DE SALIDA RELACIONADOS CON EL CODIGO INTERNO NORMALIZAR.</w:t>
      </w:r>
    </w:p>
    <w:p w14:paraId="76DE8D4A" w14:textId="07194717" w:rsidR="00E606C7" w:rsidRDefault="00E606C7" w:rsidP="00192F08">
      <w:pPr>
        <w:pStyle w:val="Prrafodelista"/>
        <w:numPr>
          <w:ilvl w:val="0"/>
          <w:numId w:val="3"/>
        </w:numPr>
        <w:jc w:val="both"/>
      </w:pPr>
      <w:r>
        <w:t>AL REGISTRAR UNA PAGINA PARA EL SISTEMA DEBE HABER UN PAGINA DE INFORMACION QUE PERMITA REGISTRAR</w:t>
      </w:r>
    </w:p>
    <w:p w14:paraId="0C9AB83C" w14:textId="484DEF8D" w:rsidR="00E606C7" w:rsidRDefault="00E606C7" w:rsidP="00E606C7">
      <w:pPr>
        <w:pStyle w:val="Prrafodelista"/>
        <w:numPr>
          <w:ilvl w:val="1"/>
          <w:numId w:val="3"/>
        </w:numPr>
        <w:jc w:val="both"/>
      </w:pPr>
      <w:r>
        <w:t>TBOPC QUE ACCESA</w:t>
      </w:r>
    </w:p>
    <w:p w14:paraId="20DA12A9" w14:textId="0446CAE9" w:rsidR="00E606C7" w:rsidRDefault="00E606C7" w:rsidP="00E606C7">
      <w:pPr>
        <w:pStyle w:val="Prrafodelista"/>
        <w:numPr>
          <w:ilvl w:val="1"/>
          <w:numId w:val="3"/>
        </w:numPr>
        <w:jc w:val="both"/>
      </w:pPr>
      <w:r>
        <w:t>TABLAS QUE ACCESA</w:t>
      </w:r>
    </w:p>
    <w:p w14:paraId="63B05E1A" w14:textId="5A977BD2" w:rsidR="00E606C7" w:rsidRDefault="00E606C7" w:rsidP="00E606C7">
      <w:pPr>
        <w:pStyle w:val="Prrafodelista"/>
        <w:numPr>
          <w:ilvl w:val="1"/>
          <w:numId w:val="3"/>
        </w:numPr>
        <w:jc w:val="both"/>
      </w:pPr>
      <w:r>
        <w:t>PROCEDIMIENTOS ALMACENADOS</w:t>
      </w:r>
    </w:p>
    <w:p w14:paraId="4EADCBC4" w14:textId="6B7920E9" w:rsidR="00E606C7" w:rsidRDefault="00E606C7" w:rsidP="00E606C7">
      <w:pPr>
        <w:pStyle w:val="Prrafodelista"/>
        <w:numPr>
          <w:ilvl w:val="1"/>
          <w:numId w:val="3"/>
        </w:numPr>
        <w:jc w:val="both"/>
      </w:pPr>
      <w:r>
        <w:t xml:space="preserve">POPOUT </w:t>
      </w:r>
    </w:p>
    <w:p w14:paraId="46452194" w14:textId="63FBC97D" w:rsidR="00E606C7" w:rsidRDefault="00E606C7" w:rsidP="00E606C7">
      <w:pPr>
        <w:pStyle w:val="Prrafodelista"/>
        <w:numPr>
          <w:ilvl w:val="1"/>
          <w:numId w:val="3"/>
        </w:numPr>
        <w:jc w:val="both"/>
      </w:pPr>
      <w:r>
        <w:t>DESCRIPCION FUNCIONAL</w:t>
      </w:r>
    </w:p>
    <w:p w14:paraId="04EAEB13" w14:textId="4A8C7398" w:rsidR="00E606C7" w:rsidRDefault="00E606C7" w:rsidP="00E606C7">
      <w:pPr>
        <w:pStyle w:val="Prrafodelista"/>
        <w:numPr>
          <w:ilvl w:val="1"/>
          <w:numId w:val="3"/>
        </w:numPr>
        <w:jc w:val="both"/>
      </w:pPr>
      <w:r>
        <w:t>COMPONENTES ESPECIALES</w:t>
      </w:r>
    </w:p>
    <w:p w14:paraId="48D724D1" w14:textId="7D9F6E95" w:rsidR="00E606C7" w:rsidRDefault="00692E77" w:rsidP="00E606C7">
      <w:pPr>
        <w:pStyle w:val="Prrafodelista"/>
        <w:numPr>
          <w:ilvl w:val="0"/>
          <w:numId w:val="3"/>
        </w:numPr>
        <w:jc w:val="both"/>
      </w:pPr>
      <w:r>
        <w:t>Listado de salidas no tiene filtros</w:t>
      </w:r>
    </w:p>
    <w:p w14:paraId="27B49819" w14:textId="77777777" w:rsidR="00C17C4A" w:rsidRPr="00C17C4A" w:rsidRDefault="00C17C4A" w:rsidP="00C17C4A">
      <w:pPr>
        <w:pStyle w:val="Prrafodelista"/>
        <w:numPr>
          <w:ilvl w:val="0"/>
          <w:numId w:val="3"/>
        </w:numPr>
        <w:jc w:val="both"/>
        <w:rPr>
          <w:strike/>
        </w:rPr>
      </w:pPr>
      <w:r w:rsidRPr="00901D9C">
        <w:rPr>
          <w:strike/>
        </w:rPr>
        <w:t>Corregir problema de salida anulada y que no ha vuelto el stock</w:t>
      </w:r>
      <w:r>
        <w:rPr>
          <w:strike/>
        </w:rPr>
        <w:t xml:space="preserve"> </w:t>
      </w:r>
    </w:p>
    <w:p w14:paraId="56DB5CB8" w14:textId="77777777" w:rsidR="00C17C4A" w:rsidRDefault="00C17C4A" w:rsidP="00C17C4A">
      <w:pPr>
        <w:pStyle w:val="Prrafodelista"/>
        <w:numPr>
          <w:ilvl w:val="0"/>
          <w:numId w:val="3"/>
        </w:numPr>
        <w:jc w:val="both"/>
      </w:pPr>
      <w:r>
        <w:lastRenderedPageBreak/>
        <w:t>En la guía que figure el motivo de la salida</w:t>
      </w:r>
    </w:p>
    <w:p w14:paraId="740000DD" w14:textId="77777777" w:rsidR="00C17C4A" w:rsidRDefault="00C17C4A" w:rsidP="00C17C4A">
      <w:pPr>
        <w:pStyle w:val="Prrafodelista"/>
        <w:numPr>
          <w:ilvl w:val="0"/>
          <w:numId w:val="3"/>
        </w:numPr>
        <w:jc w:val="both"/>
      </w:pPr>
      <w:r>
        <w:t>DESARROLLAR LA PAGINA DE MATRIZ DE ENTRADAS Y SALIDAS cuando es una devolución de préstamo</w:t>
      </w:r>
    </w:p>
    <w:p w14:paraId="3619C52F" w14:textId="260DA400" w:rsidR="00C17C4A" w:rsidRDefault="00C17C4A" w:rsidP="00C17C4A">
      <w:pPr>
        <w:pStyle w:val="Prrafodelista"/>
        <w:numPr>
          <w:ilvl w:val="0"/>
          <w:numId w:val="3"/>
        </w:numPr>
        <w:jc w:val="both"/>
      </w:pPr>
      <w:r>
        <w:t xml:space="preserve">En el sistema al </w:t>
      </w:r>
      <w:r w:rsidRPr="00901D9C">
        <w:rPr>
          <w:b/>
          <w:bCs/>
        </w:rPr>
        <w:t>generar guía sin salida</w:t>
      </w:r>
      <w:r>
        <w:t>, cuando se trata de una devolución por préstamo considerar que al hacer la recepción se actualice en la tabla de préstamos RECIBIR SALIDAS DEBE CONSIDERAR LA DEVOLUCION DEL PRESTAMO</w:t>
      </w:r>
    </w:p>
    <w:p w14:paraId="15AE63DC" w14:textId="77777777" w:rsidR="00C17C4A" w:rsidRDefault="00C17C4A" w:rsidP="00C17C4A">
      <w:pPr>
        <w:pStyle w:val="Prrafodelista"/>
        <w:numPr>
          <w:ilvl w:val="0"/>
          <w:numId w:val="3"/>
        </w:numPr>
        <w:jc w:val="both"/>
      </w:pPr>
      <w:r>
        <w:t xml:space="preserve">En gestor de medios hacer mantenimiento de la tabla </w:t>
      </w:r>
      <w:r w:rsidRPr="00901D9C">
        <w:t>TBTEMA_AYUDA_APLICACION</w:t>
      </w:r>
      <w:r>
        <w:t xml:space="preserve"> y relación aplicación con tipo de ingreso tabla tbopc521</w:t>
      </w:r>
    </w:p>
    <w:p w14:paraId="5E39A2D8" w14:textId="77777777" w:rsidR="00C17C4A" w:rsidRDefault="00C17C4A" w:rsidP="00C17C4A">
      <w:pPr>
        <w:pStyle w:val="Prrafodelista"/>
        <w:numPr>
          <w:ilvl w:val="0"/>
          <w:numId w:val="3"/>
        </w:numPr>
        <w:jc w:val="both"/>
      </w:pPr>
      <w:r>
        <w:t>HACER la página de Mantenimiento de niveles de acceso de documentación</w:t>
      </w:r>
    </w:p>
    <w:p w14:paraId="642933F3" w14:textId="77777777" w:rsidR="00C17C4A" w:rsidRPr="0031078D" w:rsidRDefault="00C17C4A" w:rsidP="00C17C4A">
      <w:pPr>
        <w:pStyle w:val="Prrafodelista"/>
        <w:numPr>
          <w:ilvl w:val="0"/>
          <w:numId w:val="3"/>
        </w:numPr>
        <w:jc w:val="both"/>
        <w:rPr>
          <w:highlight w:val="yellow"/>
        </w:rPr>
      </w:pPr>
      <w:r w:rsidRPr="0031078D">
        <w:rPr>
          <w:highlight w:val="yellow"/>
        </w:rPr>
        <w:t>En las búsquedas para agregar equipos en todas las opciones que se usa que sea el mismo proceso, que tenga el % y el sku en salidas de almacén esta búsqueda no tiene</w:t>
      </w:r>
    </w:p>
    <w:p w14:paraId="523135B8" w14:textId="6CE43B7C" w:rsidR="00192F08" w:rsidRPr="00BB561E" w:rsidRDefault="00C17C4A" w:rsidP="00C17C4A">
      <w:pPr>
        <w:pStyle w:val="Prrafodelista"/>
        <w:numPr>
          <w:ilvl w:val="0"/>
          <w:numId w:val="3"/>
        </w:numPr>
        <w:jc w:val="both"/>
      </w:pPr>
      <w:r>
        <w:t>PRESTAMOS DE UN EQUIPO PRESTADO A UN CC DESDE AQUÍ PRESTARLO A OTRO CENTRO DE COSTOS</w:t>
      </w:r>
    </w:p>
    <w:sectPr w:rsidR="00192F08" w:rsidRPr="00BB561E" w:rsidSect="00D037B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C2ECE" w14:textId="77777777" w:rsidR="0050408B" w:rsidRDefault="0050408B" w:rsidP="00585596">
      <w:pPr>
        <w:spacing w:after="0" w:line="240" w:lineRule="auto"/>
      </w:pPr>
      <w:r>
        <w:separator/>
      </w:r>
    </w:p>
  </w:endnote>
  <w:endnote w:type="continuationSeparator" w:id="0">
    <w:p w14:paraId="5F98530A" w14:textId="77777777" w:rsidR="0050408B" w:rsidRDefault="0050408B" w:rsidP="00585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ridnik">
    <w:altName w:val="Trebuchet MS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8161D" w14:textId="77777777" w:rsidR="00585596" w:rsidRDefault="001C2DA4" w:rsidP="00585596">
    <w:pPr>
      <w:pStyle w:val="Piedepgina"/>
      <w:jc w:val="right"/>
      <w:rPr>
        <w:rFonts w:ascii="Gridnik" w:hAnsi="Gridnik"/>
        <w:sz w:val="18"/>
        <w:lang w:val="en-US"/>
      </w:rPr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B21333" wp14:editId="11977328">
              <wp:simplePos x="0" y="0"/>
              <wp:positionH relativeFrom="column">
                <wp:posOffset>-144780</wp:posOffset>
              </wp:positionH>
              <wp:positionV relativeFrom="paragraph">
                <wp:posOffset>-24130</wp:posOffset>
              </wp:positionV>
              <wp:extent cx="5656580" cy="635"/>
              <wp:effectExtent l="11430" t="10160" r="8890" b="8255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5658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66A24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11.4pt;margin-top:-1.9pt;width:445.4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" strokecolor="#a5a5a5 [2092]"/>
          </w:pict>
        </mc:Fallback>
      </mc:AlternateContent>
    </w:r>
  </w:p>
  <w:p w14:paraId="6C05486C" w14:textId="77777777" w:rsidR="00585596" w:rsidRPr="008F3F3A" w:rsidRDefault="0034513B" w:rsidP="0034513B">
    <w:pPr>
      <w:pStyle w:val="Piedepgina"/>
      <w:rPr>
        <w:rFonts w:ascii="Gridnik" w:hAnsi="Gridnik"/>
        <w:sz w:val="18"/>
      </w:rPr>
    </w:pPr>
    <w:hyperlink r:id="rId1" w:history="1">
      <w:r w:rsidRPr="00FC1F24">
        <w:rPr>
          <w:rStyle w:val="Hipervnculo"/>
          <w:rFonts w:ascii="Gridnik" w:hAnsi="Gridnik"/>
          <w:sz w:val="18"/>
          <w:lang w:val="en-US"/>
        </w:rPr>
        <w:t>www.hacdata.com</w:t>
      </w:r>
    </w:hyperlink>
    <w:r>
      <w:rPr>
        <w:rFonts w:ascii="Gridnik" w:hAnsi="Gridnik"/>
        <w:sz w:val="18"/>
        <w:lang w:val="en-US"/>
      </w:rPr>
      <w:tab/>
    </w:r>
    <w:r>
      <w:rPr>
        <w:rFonts w:ascii="Gridnik" w:hAnsi="Gridnik"/>
        <w:sz w:val="18"/>
        <w:lang w:val="en-US"/>
      </w:rPr>
      <w:tab/>
    </w:r>
    <w:r w:rsidR="00585596" w:rsidRPr="00993F04">
      <w:rPr>
        <w:rFonts w:ascii="Gridnik" w:hAnsi="Gridnik"/>
        <w:sz w:val="18"/>
        <w:lang w:val="en-US"/>
      </w:rPr>
      <w:t xml:space="preserve">Av.  </w:t>
    </w:r>
    <w:r w:rsidR="00585596" w:rsidRPr="008F3F3A">
      <w:rPr>
        <w:rFonts w:ascii="Gridnik" w:hAnsi="Gridnik"/>
        <w:sz w:val="18"/>
      </w:rPr>
      <w:t>Mariátegui 1236 - Jesús María</w:t>
    </w:r>
  </w:p>
  <w:p w14:paraId="21B85B09" w14:textId="77777777" w:rsidR="00585596" w:rsidRPr="008F3F3A" w:rsidRDefault="00585596" w:rsidP="00585596">
    <w:pPr>
      <w:pStyle w:val="Piedepgina"/>
      <w:jc w:val="right"/>
      <w:rPr>
        <w:rFonts w:ascii="Gridnik" w:hAnsi="Gridnik"/>
        <w:sz w:val="18"/>
      </w:rPr>
    </w:pPr>
    <w:r w:rsidRPr="008F3F3A">
      <w:rPr>
        <w:rFonts w:ascii="Gridnik" w:hAnsi="Gridnik"/>
        <w:sz w:val="18"/>
      </w:rPr>
      <w:t>01 6528050 / 016528044</w:t>
    </w:r>
  </w:p>
  <w:p w14:paraId="38892F3A" w14:textId="77777777" w:rsidR="00585596" w:rsidRDefault="005855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E0E1E" w14:textId="77777777" w:rsidR="0050408B" w:rsidRDefault="0050408B" w:rsidP="00585596">
      <w:pPr>
        <w:spacing w:after="0" w:line="240" w:lineRule="auto"/>
      </w:pPr>
      <w:r>
        <w:separator/>
      </w:r>
    </w:p>
  </w:footnote>
  <w:footnote w:type="continuationSeparator" w:id="0">
    <w:p w14:paraId="2D9F2F15" w14:textId="77777777" w:rsidR="0050408B" w:rsidRDefault="0050408B" w:rsidP="005855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7C64B" w14:textId="77777777" w:rsidR="00BB561E" w:rsidRDefault="00BB561E" w:rsidP="00BB561E">
    <w:pPr>
      <w:spacing w:after="0" w:line="240" w:lineRule="auto"/>
      <w:ind w:firstLine="708"/>
      <w:jc w:val="right"/>
      <w:rPr>
        <w:rFonts w:ascii="Gridnik" w:hAnsi="Gridnik"/>
        <w:color w:val="7F7F7F" w:themeColor="text1" w:themeTint="80"/>
        <w:sz w:val="18"/>
      </w:rPr>
    </w:pPr>
    <w:r>
      <w:rPr>
        <w:rFonts w:ascii="Gridnik" w:hAnsi="Gridnik"/>
        <w:noProof/>
        <w:color w:val="7F7F7F" w:themeColor="text1" w:themeTint="80"/>
        <w:sz w:val="18"/>
        <w:lang w:val="es-PE" w:eastAsia="es-PE"/>
      </w:rPr>
      <w:drawing>
        <wp:anchor distT="0" distB="0" distL="114300" distR="114300" simplePos="0" relativeHeight="251662336" behindDoc="0" locked="0" layoutInCell="1" allowOverlap="1" wp14:anchorId="3A76730E" wp14:editId="6D28A192">
          <wp:simplePos x="0" y="0"/>
          <wp:positionH relativeFrom="column">
            <wp:posOffset>-93980</wp:posOffset>
          </wp:positionH>
          <wp:positionV relativeFrom="paragraph">
            <wp:posOffset>-120015</wp:posOffset>
          </wp:positionV>
          <wp:extent cx="1708785" cy="372110"/>
          <wp:effectExtent l="19050" t="0" r="5715" b="0"/>
          <wp:wrapNone/>
          <wp:docPr id="10" name="Imagen 2" descr="C:\Users\User\Desktop\logo dibujado hac dat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User\Desktop\logo dibujado hac data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8785" cy="3721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664EF14D" w14:textId="77777777" w:rsidR="00BB561E" w:rsidRPr="008F3F3A" w:rsidRDefault="00BB561E" w:rsidP="00BB561E">
    <w:pPr>
      <w:spacing w:after="0" w:line="240" w:lineRule="auto"/>
      <w:ind w:firstLine="708"/>
      <w:jc w:val="right"/>
      <w:rPr>
        <w:rFonts w:ascii="Gridnik" w:hAnsi="Gridnik"/>
        <w:color w:val="7F7F7F" w:themeColor="text1" w:themeTint="80"/>
        <w:sz w:val="18"/>
      </w:rPr>
    </w:pPr>
    <w:r>
      <w:rPr>
        <w:rFonts w:ascii="Gridnik" w:hAnsi="Gridnik"/>
        <w:color w:val="7F7F7F" w:themeColor="text1" w:themeTint="80"/>
        <w:sz w:val="18"/>
      </w:rPr>
      <w:t>Gestión Inteligente</w:t>
    </w:r>
  </w:p>
  <w:p w14:paraId="7D8C10CD" w14:textId="77777777" w:rsidR="00BB561E" w:rsidRDefault="00BB561E" w:rsidP="00BB561E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ACB54CD" wp14:editId="75811290">
              <wp:simplePos x="0" y="0"/>
              <wp:positionH relativeFrom="column">
                <wp:posOffset>-144780</wp:posOffset>
              </wp:positionH>
              <wp:positionV relativeFrom="paragraph">
                <wp:posOffset>82550</wp:posOffset>
              </wp:positionV>
              <wp:extent cx="5656580" cy="635"/>
              <wp:effectExtent l="11430" t="9525" r="8890" b="8890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5658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1A17D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11.4pt;margin-top:6.5pt;width:445.4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" strokecolor="#a5a5a5 [2092]"/>
          </w:pict>
        </mc:Fallback>
      </mc:AlternateContent>
    </w:r>
  </w:p>
  <w:p w14:paraId="016D9604" w14:textId="77777777" w:rsidR="00BB561E" w:rsidRDefault="00BB561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209"/>
    <w:multiLevelType w:val="hybridMultilevel"/>
    <w:tmpl w:val="3FBA20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26126"/>
    <w:multiLevelType w:val="hybridMultilevel"/>
    <w:tmpl w:val="3E8A9E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AE318D"/>
    <w:multiLevelType w:val="hybridMultilevel"/>
    <w:tmpl w:val="8CF886F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>
      <w:start w:val="1"/>
      <w:numFmt w:val="lowerRoman"/>
      <w:lvlText w:val="%3."/>
      <w:lvlJc w:val="right"/>
      <w:pPr>
        <w:ind w:left="2160" w:hanging="180"/>
      </w:pPr>
    </w:lvl>
    <w:lvl w:ilvl="3" w:tplc="580A000F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535FCA"/>
    <w:multiLevelType w:val="hybridMultilevel"/>
    <w:tmpl w:val="070467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9766485">
    <w:abstractNumId w:val="0"/>
  </w:num>
  <w:num w:numId="2" w16cid:durableId="1892501409">
    <w:abstractNumId w:val="3"/>
  </w:num>
  <w:num w:numId="3" w16cid:durableId="1056706474">
    <w:abstractNumId w:val="2"/>
  </w:num>
  <w:num w:numId="4" w16cid:durableId="1101608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F08"/>
    <w:rsid w:val="00006EAA"/>
    <w:rsid w:val="00021587"/>
    <w:rsid w:val="00060E77"/>
    <w:rsid w:val="00077CCD"/>
    <w:rsid w:val="000B0D51"/>
    <w:rsid w:val="000D18E7"/>
    <w:rsid w:val="000F41BF"/>
    <w:rsid w:val="001007BD"/>
    <w:rsid w:val="00104AA8"/>
    <w:rsid w:val="00171A41"/>
    <w:rsid w:val="0018292C"/>
    <w:rsid w:val="001843A6"/>
    <w:rsid w:val="00192D23"/>
    <w:rsid w:val="00192F08"/>
    <w:rsid w:val="001A16F5"/>
    <w:rsid w:val="001A2B2B"/>
    <w:rsid w:val="001B6728"/>
    <w:rsid w:val="001C2DA4"/>
    <w:rsid w:val="001D5E52"/>
    <w:rsid w:val="00204A61"/>
    <w:rsid w:val="00223CA0"/>
    <w:rsid w:val="00234488"/>
    <w:rsid w:val="00246B5F"/>
    <w:rsid w:val="002C0113"/>
    <w:rsid w:val="002D043F"/>
    <w:rsid w:val="0031078D"/>
    <w:rsid w:val="003140CC"/>
    <w:rsid w:val="00341979"/>
    <w:rsid w:val="0034513B"/>
    <w:rsid w:val="00384159"/>
    <w:rsid w:val="003B68A0"/>
    <w:rsid w:val="004073FB"/>
    <w:rsid w:val="004236E7"/>
    <w:rsid w:val="00471B8C"/>
    <w:rsid w:val="0049477D"/>
    <w:rsid w:val="004E6DB1"/>
    <w:rsid w:val="00500C13"/>
    <w:rsid w:val="0050408B"/>
    <w:rsid w:val="00530CA3"/>
    <w:rsid w:val="00577709"/>
    <w:rsid w:val="0058213D"/>
    <w:rsid w:val="00585596"/>
    <w:rsid w:val="005E3060"/>
    <w:rsid w:val="005F3BE3"/>
    <w:rsid w:val="0060197D"/>
    <w:rsid w:val="00610327"/>
    <w:rsid w:val="006151CE"/>
    <w:rsid w:val="00625459"/>
    <w:rsid w:val="006271BA"/>
    <w:rsid w:val="00692E77"/>
    <w:rsid w:val="00697290"/>
    <w:rsid w:val="00714886"/>
    <w:rsid w:val="00726652"/>
    <w:rsid w:val="00735A39"/>
    <w:rsid w:val="00760C23"/>
    <w:rsid w:val="0076752C"/>
    <w:rsid w:val="007E392A"/>
    <w:rsid w:val="007E6C46"/>
    <w:rsid w:val="008776E3"/>
    <w:rsid w:val="0088771B"/>
    <w:rsid w:val="0089463B"/>
    <w:rsid w:val="008C3A27"/>
    <w:rsid w:val="008D207A"/>
    <w:rsid w:val="008F3368"/>
    <w:rsid w:val="00901D9C"/>
    <w:rsid w:val="00950D8E"/>
    <w:rsid w:val="009961BA"/>
    <w:rsid w:val="009F0904"/>
    <w:rsid w:val="00A5703D"/>
    <w:rsid w:val="00A7789D"/>
    <w:rsid w:val="00AE1493"/>
    <w:rsid w:val="00AF30DF"/>
    <w:rsid w:val="00B30FA1"/>
    <w:rsid w:val="00B76FC6"/>
    <w:rsid w:val="00BB561E"/>
    <w:rsid w:val="00BC2B91"/>
    <w:rsid w:val="00BD7408"/>
    <w:rsid w:val="00C17C4A"/>
    <w:rsid w:val="00CB2E77"/>
    <w:rsid w:val="00D037BD"/>
    <w:rsid w:val="00D24A77"/>
    <w:rsid w:val="00D27D05"/>
    <w:rsid w:val="00D31EB4"/>
    <w:rsid w:val="00D342A3"/>
    <w:rsid w:val="00D43CC1"/>
    <w:rsid w:val="00D57412"/>
    <w:rsid w:val="00DC471E"/>
    <w:rsid w:val="00E04342"/>
    <w:rsid w:val="00E44B04"/>
    <w:rsid w:val="00E606C7"/>
    <w:rsid w:val="00E8543C"/>
    <w:rsid w:val="00E86F21"/>
    <w:rsid w:val="00E930A8"/>
    <w:rsid w:val="00EA5D2E"/>
    <w:rsid w:val="00EA73A8"/>
    <w:rsid w:val="00EE085E"/>
    <w:rsid w:val="00F263F1"/>
    <w:rsid w:val="00F90F20"/>
    <w:rsid w:val="00FA0657"/>
    <w:rsid w:val="00FB6E76"/>
    <w:rsid w:val="00FC5C5E"/>
    <w:rsid w:val="00FD2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54A856F"/>
  <w15:docId w15:val="{508224EA-FAC8-47FD-9FE7-4DB004E9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10327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10327"/>
    <w:rPr>
      <w:rFonts w:eastAsiaTheme="minorHAnsi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610327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10327"/>
    <w:rPr>
      <w:rFonts w:eastAsiaTheme="minorHAnsi"/>
      <w:lang w:eastAsia="en-US"/>
    </w:rPr>
  </w:style>
  <w:style w:type="character" w:styleId="Hipervnculo">
    <w:name w:val="Hyperlink"/>
    <w:basedOn w:val="Fuentedeprrafopredeter"/>
    <w:uiPriority w:val="99"/>
    <w:unhideWhenUsed/>
    <w:rsid w:val="00610327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1C2D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hacdata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plantilla%20hacdat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5E56C-DED1-431D-98C9-2F46505F5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hacdata</Template>
  <TotalTime>909</TotalTime>
  <Pages>2</Pages>
  <Words>423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herbert cornejo</cp:lastModifiedBy>
  <cp:revision>2</cp:revision>
  <dcterms:created xsi:type="dcterms:W3CDTF">2025-01-30T14:05:00Z</dcterms:created>
  <dcterms:modified xsi:type="dcterms:W3CDTF">2025-01-30T14:05:00Z</dcterms:modified>
</cp:coreProperties>
</file>