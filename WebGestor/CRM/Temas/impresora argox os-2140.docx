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55E33" w14:textId="5EC92F5B" w:rsidR="0000302F" w:rsidRDefault="0000302F" w:rsidP="0000302F">
      <w:pPr>
        <w:jc w:val="right"/>
      </w:pPr>
      <w:r>
        <w:t>Lima 05/10/2023</w:t>
      </w:r>
    </w:p>
    <w:p w14:paraId="752F5BF3" w14:textId="2B9D10D7" w:rsidR="00E547C2" w:rsidRDefault="0000302F" w:rsidP="00BB561E">
      <w:r>
        <w:t xml:space="preserve">Retiro de impresora marca </w:t>
      </w:r>
      <w:proofErr w:type="spellStart"/>
      <w:r>
        <w:t>argox</w:t>
      </w:r>
      <w:proofErr w:type="spellEnd"/>
      <w:r>
        <w:t xml:space="preserve"> os-2140 de propiedad de tecnologías y sistemas de Gestión con serie 181071, será retirada por nuestro personal Herbert  Cornejo con DNI 07239084.</w:t>
      </w:r>
      <w:r w:rsidR="00E547C2">
        <w:t xml:space="preserve"> Con su cable de impresión y su batería.</w:t>
      </w:r>
    </w:p>
    <w:p w14:paraId="2C0479D9" w14:textId="58D36C5A" w:rsidR="00E547C2" w:rsidRDefault="00E547C2" w:rsidP="00BB561E">
      <w:r>
        <w:rPr>
          <w:noProof/>
        </w:rPr>
        <w:drawing>
          <wp:inline distT="0" distB="0" distL="0" distR="0" wp14:anchorId="41F0A198" wp14:editId="34D3210B">
            <wp:extent cx="3730032" cy="3619500"/>
            <wp:effectExtent l="0" t="0" r="3810" b="0"/>
            <wp:docPr id="9614946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94648" name="Imagen 9614946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935" cy="363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09501" w14:textId="180001C6" w:rsidR="0000302F" w:rsidRDefault="0000302F" w:rsidP="00BB561E">
      <w:r>
        <w:rPr>
          <w:noProof/>
        </w:rPr>
        <w:drawing>
          <wp:inline distT="0" distB="0" distL="0" distR="0" wp14:anchorId="6CB2787F" wp14:editId="78B0BF52">
            <wp:extent cx="1781487" cy="3736986"/>
            <wp:effectExtent l="0" t="6350" r="3175" b="3175"/>
            <wp:docPr id="204045891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58919" name="Imagen 204045891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68" r="28778"/>
                    <a:stretch/>
                  </pic:blipFill>
                  <pic:spPr bwMode="auto">
                    <a:xfrm rot="5400000">
                      <a:off x="0" y="0"/>
                      <a:ext cx="1790317" cy="3755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0FD2F7" w14:textId="77777777" w:rsidR="0000302F" w:rsidRDefault="0000302F" w:rsidP="00BB561E"/>
    <w:p w14:paraId="7524D677" w14:textId="77777777" w:rsidR="0000302F" w:rsidRDefault="0000302F" w:rsidP="00BB561E"/>
    <w:p w14:paraId="5EB09CE1" w14:textId="25D6488F" w:rsidR="0000302F" w:rsidRDefault="0000302F" w:rsidP="0000302F">
      <w:pPr>
        <w:spacing w:after="0"/>
      </w:pPr>
      <w:r>
        <w:t>Herbert Cornejo</w:t>
      </w:r>
    </w:p>
    <w:p w14:paraId="2B6D42A1" w14:textId="3EA4D946" w:rsidR="0000302F" w:rsidRDefault="0000302F" w:rsidP="0000302F">
      <w:pPr>
        <w:spacing w:after="0"/>
      </w:pPr>
      <w:r>
        <w:t xml:space="preserve">Gerente de operaciones </w:t>
      </w:r>
    </w:p>
    <w:p w14:paraId="59B9BAAF" w14:textId="3AD188E8" w:rsidR="0000302F" w:rsidRDefault="0000302F" w:rsidP="0000302F">
      <w:pPr>
        <w:spacing w:after="0"/>
      </w:pPr>
      <w:r>
        <w:t>989183698</w:t>
      </w:r>
    </w:p>
    <w:p w14:paraId="611A4ED5" w14:textId="3D67FFC9" w:rsidR="0000302F" w:rsidRDefault="0000302F" w:rsidP="0000302F">
      <w:pPr>
        <w:spacing w:after="0"/>
      </w:pPr>
      <w:r>
        <w:t xml:space="preserve">Tecnologías y sistemas  de gestión </w:t>
      </w:r>
      <w:proofErr w:type="spellStart"/>
      <w:r>
        <w:t>srl</w:t>
      </w:r>
      <w:proofErr w:type="spellEnd"/>
    </w:p>
    <w:p w14:paraId="0E4FE77F" w14:textId="0A0CCA2E" w:rsidR="0000302F" w:rsidRDefault="0000302F" w:rsidP="0000302F">
      <w:pPr>
        <w:spacing w:after="0"/>
      </w:pPr>
      <w:r>
        <w:t>hcornejo@tsgestion.com</w:t>
      </w:r>
    </w:p>
    <w:sectPr w:rsidR="0000302F" w:rsidSect="00D037BD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B0851" w14:textId="77777777" w:rsidR="008D2FB8" w:rsidRDefault="008D2FB8" w:rsidP="00585596">
      <w:pPr>
        <w:spacing w:after="0" w:line="240" w:lineRule="auto"/>
      </w:pPr>
      <w:r>
        <w:separator/>
      </w:r>
    </w:p>
  </w:endnote>
  <w:endnote w:type="continuationSeparator" w:id="0">
    <w:p w14:paraId="358506B8" w14:textId="77777777" w:rsidR="008D2FB8" w:rsidRDefault="008D2FB8" w:rsidP="005855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ridnik">
    <w:altName w:val="Trebuchet MS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30635" w14:textId="77777777" w:rsidR="00585596" w:rsidRDefault="001C2DA4" w:rsidP="00585596">
    <w:pPr>
      <w:pStyle w:val="Piedepgina"/>
      <w:jc w:val="right"/>
      <w:rPr>
        <w:rFonts w:ascii="Gridnik" w:hAnsi="Gridnik"/>
        <w:sz w:val="18"/>
        <w:lang w:val="en-US"/>
      </w:rPr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B3D529C" wp14:editId="3A96F321">
              <wp:simplePos x="0" y="0"/>
              <wp:positionH relativeFrom="column">
                <wp:posOffset>-144780</wp:posOffset>
              </wp:positionH>
              <wp:positionV relativeFrom="paragraph">
                <wp:posOffset>-24130</wp:posOffset>
              </wp:positionV>
              <wp:extent cx="5656580" cy="635"/>
              <wp:effectExtent l="11430" t="10160" r="8890" b="8255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658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A66477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1.4pt;margin-top:-1.9pt;width:445.4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" strokecolor="#a5a5a5 [2092]"/>
          </w:pict>
        </mc:Fallback>
      </mc:AlternateContent>
    </w:r>
  </w:p>
  <w:p w14:paraId="0B81F25A" w14:textId="77777777" w:rsidR="00585596" w:rsidRPr="008F3F3A" w:rsidRDefault="00000000" w:rsidP="0034513B">
    <w:pPr>
      <w:pStyle w:val="Piedepgina"/>
      <w:rPr>
        <w:rFonts w:ascii="Gridnik" w:hAnsi="Gridnik"/>
        <w:sz w:val="18"/>
      </w:rPr>
    </w:pPr>
    <w:hyperlink r:id="rId1" w:history="1">
      <w:r w:rsidR="0034513B" w:rsidRPr="00FC1F24">
        <w:rPr>
          <w:rStyle w:val="Hipervnculo"/>
          <w:rFonts w:ascii="Gridnik" w:hAnsi="Gridnik"/>
          <w:sz w:val="18"/>
          <w:lang w:val="en-US"/>
        </w:rPr>
        <w:t>www.hacdata.com</w:t>
      </w:r>
    </w:hyperlink>
    <w:r w:rsidR="0034513B">
      <w:rPr>
        <w:rFonts w:ascii="Gridnik" w:hAnsi="Gridnik"/>
        <w:sz w:val="18"/>
        <w:lang w:val="en-US"/>
      </w:rPr>
      <w:tab/>
    </w:r>
    <w:r w:rsidR="0034513B">
      <w:rPr>
        <w:rFonts w:ascii="Gridnik" w:hAnsi="Gridnik"/>
        <w:sz w:val="18"/>
        <w:lang w:val="en-US"/>
      </w:rPr>
      <w:tab/>
    </w:r>
    <w:r w:rsidR="00585596" w:rsidRPr="00993F04">
      <w:rPr>
        <w:rFonts w:ascii="Gridnik" w:hAnsi="Gridnik"/>
        <w:sz w:val="18"/>
        <w:lang w:val="en-US"/>
      </w:rPr>
      <w:t xml:space="preserve">Av.  </w:t>
    </w:r>
    <w:r w:rsidR="00585596" w:rsidRPr="008F3F3A">
      <w:rPr>
        <w:rFonts w:ascii="Gridnik" w:hAnsi="Gridnik"/>
        <w:sz w:val="18"/>
      </w:rPr>
      <w:t>Mariátegui 1236 - Jesús María</w:t>
    </w:r>
  </w:p>
  <w:p w14:paraId="133B2B08" w14:textId="77777777" w:rsidR="00585596" w:rsidRPr="008F3F3A" w:rsidRDefault="00585596" w:rsidP="00585596">
    <w:pPr>
      <w:pStyle w:val="Piedepgina"/>
      <w:jc w:val="right"/>
      <w:rPr>
        <w:rFonts w:ascii="Gridnik" w:hAnsi="Gridnik"/>
        <w:sz w:val="18"/>
      </w:rPr>
    </w:pPr>
    <w:r w:rsidRPr="008F3F3A">
      <w:rPr>
        <w:rFonts w:ascii="Gridnik" w:hAnsi="Gridnik"/>
        <w:sz w:val="18"/>
      </w:rPr>
      <w:t>01 6528050 / 016528044</w:t>
    </w:r>
  </w:p>
  <w:p w14:paraId="5FEE9E8E" w14:textId="77777777" w:rsidR="00585596" w:rsidRDefault="005855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2934B0" w14:textId="77777777" w:rsidR="008D2FB8" w:rsidRDefault="008D2FB8" w:rsidP="00585596">
      <w:pPr>
        <w:spacing w:after="0" w:line="240" w:lineRule="auto"/>
      </w:pPr>
      <w:r>
        <w:separator/>
      </w:r>
    </w:p>
  </w:footnote>
  <w:footnote w:type="continuationSeparator" w:id="0">
    <w:p w14:paraId="4C9ACAA3" w14:textId="77777777" w:rsidR="008D2FB8" w:rsidRDefault="008D2FB8" w:rsidP="005855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7D731" w14:textId="77777777" w:rsidR="00BB561E" w:rsidRDefault="00BB561E" w:rsidP="00BB561E">
    <w:pPr>
      <w:spacing w:after="0" w:line="240" w:lineRule="auto"/>
      <w:ind w:firstLine="708"/>
      <w:jc w:val="right"/>
      <w:rPr>
        <w:rFonts w:ascii="Gridnik" w:hAnsi="Gridnik"/>
        <w:color w:val="7F7F7F" w:themeColor="text1" w:themeTint="80"/>
        <w:sz w:val="18"/>
      </w:rPr>
    </w:pPr>
    <w:r>
      <w:rPr>
        <w:rFonts w:ascii="Gridnik" w:hAnsi="Gridnik"/>
        <w:noProof/>
        <w:color w:val="7F7F7F" w:themeColor="text1" w:themeTint="80"/>
        <w:sz w:val="18"/>
        <w:lang w:val="es-PE" w:eastAsia="es-PE"/>
      </w:rPr>
      <w:drawing>
        <wp:anchor distT="0" distB="0" distL="114300" distR="114300" simplePos="0" relativeHeight="251662336" behindDoc="0" locked="0" layoutInCell="1" allowOverlap="1" wp14:anchorId="69F9AAA4" wp14:editId="2A144DB1">
          <wp:simplePos x="0" y="0"/>
          <wp:positionH relativeFrom="column">
            <wp:posOffset>-93980</wp:posOffset>
          </wp:positionH>
          <wp:positionV relativeFrom="paragraph">
            <wp:posOffset>-120015</wp:posOffset>
          </wp:positionV>
          <wp:extent cx="1708785" cy="372110"/>
          <wp:effectExtent l="19050" t="0" r="5715" b="0"/>
          <wp:wrapNone/>
          <wp:docPr id="10" name="Imagen 2" descr="C:\Users\User\Desktop\logo dibujado hac dat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User\Desktop\logo dibujado hac data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8785" cy="3721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54E75F72" w14:textId="77777777" w:rsidR="00BB561E" w:rsidRPr="008F3F3A" w:rsidRDefault="00BB561E" w:rsidP="00BB561E">
    <w:pPr>
      <w:spacing w:after="0" w:line="240" w:lineRule="auto"/>
      <w:ind w:firstLine="708"/>
      <w:jc w:val="right"/>
      <w:rPr>
        <w:rFonts w:ascii="Gridnik" w:hAnsi="Gridnik"/>
        <w:color w:val="7F7F7F" w:themeColor="text1" w:themeTint="80"/>
        <w:sz w:val="18"/>
      </w:rPr>
    </w:pPr>
    <w:r>
      <w:rPr>
        <w:rFonts w:ascii="Gridnik" w:hAnsi="Gridnik"/>
        <w:color w:val="7F7F7F" w:themeColor="text1" w:themeTint="80"/>
        <w:sz w:val="18"/>
      </w:rPr>
      <w:t>Gestión Inteligente</w:t>
    </w:r>
  </w:p>
  <w:p w14:paraId="4B4580CA" w14:textId="77777777" w:rsidR="00BB561E" w:rsidRDefault="00BB561E" w:rsidP="00BB561E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7F5394B" wp14:editId="45A3E2B7">
              <wp:simplePos x="0" y="0"/>
              <wp:positionH relativeFrom="column">
                <wp:posOffset>-144780</wp:posOffset>
              </wp:positionH>
              <wp:positionV relativeFrom="paragraph">
                <wp:posOffset>82550</wp:posOffset>
              </wp:positionV>
              <wp:extent cx="5656580" cy="635"/>
              <wp:effectExtent l="11430" t="9525" r="8890" b="889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5658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61386B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1.4pt;margin-top:6.5pt;width:445.4pt;height: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" strokecolor="#a5a5a5 [2092]"/>
          </w:pict>
        </mc:Fallback>
      </mc:AlternateContent>
    </w:r>
  </w:p>
  <w:p w14:paraId="446AA032" w14:textId="77777777" w:rsidR="00BB561E" w:rsidRDefault="00BB56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07209"/>
    <w:multiLevelType w:val="hybridMultilevel"/>
    <w:tmpl w:val="3FBA20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35FCA"/>
    <w:multiLevelType w:val="hybridMultilevel"/>
    <w:tmpl w:val="070467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766485">
    <w:abstractNumId w:val="0"/>
  </w:num>
  <w:num w:numId="2" w16cid:durableId="1892501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2F"/>
    <w:rsid w:val="0000302F"/>
    <w:rsid w:val="00006EAA"/>
    <w:rsid w:val="00060E77"/>
    <w:rsid w:val="00073F33"/>
    <w:rsid w:val="0018292C"/>
    <w:rsid w:val="001C2DA4"/>
    <w:rsid w:val="00246B5F"/>
    <w:rsid w:val="0034513B"/>
    <w:rsid w:val="003B68A0"/>
    <w:rsid w:val="004073FB"/>
    <w:rsid w:val="004236E7"/>
    <w:rsid w:val="00471B8C"/>
    <w:rsid w:val="00530CA3"/>
    <w:rsid w:val="00585596"/>
    <w:rsid w:val="00610327"/>
    <w:rsid w:val="00697290"/>
    <w:rsid w:val="00714886"/>
    <w:rsid w:val="00760C23"/>
    <w:rsid w:val="007E392A"/>
    <w:rsid w:val="008B4F63"/>
    <w:rsid w:val="008D2FB8"/>
    <w:rsid w:val="008F3368"/>
    <w:rsid w:val="009F0904"/>
    <w:rsid w:val="00AE1493"/>
    <w:rsid w:val="00BB561E"/>
    <w:rsid w:val="00D037BD"/>
    <w:rsid w:val="00D342A3"/>
    <w:rsid w:val="00E547C2"/>
    <w:rsid w:val="00EA73A8"/>
    <w:rsid w:val="00EE085E"/>
    <w:rsid w:val="00FA0657"/>
    <w:rsid w:val="00FB6E76"/>
    <w:rsid w:val="00FD2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1A8D818"/>
  <w15:docId w15:val="{3594DD04-D3B7-43DC-99EC-6FD47F23A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1032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610327"/>
    <w:rPr>
      <w:rFonts w:eastAsiaTheme="minorHAnsi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610327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10327"/>
    <w:rPr>
      <w:rFonts w:eastAsiaTheme="minorHAnsi"/>
      <w:lang w:eastAsia="en-US"/>
    </w:rPr>
  </w:style>
  <w:style w:type="character" w:styleId="Hipervnculo">
    <w:name w:val="Hyperlink"/>
    <w:basedOn w:val="Fuentedeprrafopredeter"/>
    <w:uiPriority w:val="99"/>
    <w:unhideWhenUsed/>
    <w:rsid w:val="00610327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1C2D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hacdat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plantilla%20hacdat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hacdata</Template>
  <TotalTime>2934</TotalTime>
  <Pages>1</Pages>
  <Words>54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herbert</cp:lastModifiedBy>
  <cp:revision>2</cp:revision>
  <dcterms:created xsi:type="dcterms:W3CDTF">2023-10-05T14:52:00Z</dcterms:created>
  <dcterms:modified xsi:type="dcterms:W3CDTF">2023-10-07T16:03:00Z</dcterms:modified>
</cp:coreProperties>
</file>