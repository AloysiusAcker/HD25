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0F0B0" w14:textId="0A915D0A" w:rsidR="00610327" w:rsidRDefault="00C06B46" w:rsidP="00BB561E">
      <w:r>
        <w:t>PROCESO DE VERIFICACION DE INVENTARIO PROVINCIAS</w:t>
      </w:r>
      <w:r w:rsidR="00D87312">
        <w:t xml:space="preserve"> </w:t>
      </w:r>
      <w:r w:rsidR="00D87312" w:rsidRPr="00D87312">
        <w:rPr>
          <w:b/>
          <w:bCs/>
          <w:sz w:val="32"/>
          <w:szCs w:val="32"/>
        </w:rPr>
        <w:t>SISTEMA</w:t>
      </w:r>
    </w:p>
    <w:p w14:paraId="5202E179" w14:textId="2D626417" w:rsidR="00D87312" w:rsidRDefault="00D87312" w:rsidP="00D87312">
      <w:pPr>
        <w:pStyle w:val="Prrafodelista"/>
        <w:numPr>
          <w:ilvl w:val="0"/>
          <w:numId w:val="3"/>
        </w:numPr>
        <w:spacing w:after="0"/>
      </w:pPr>
      <w:r>
        <w:t>Define inventarios</w:t>
      </w:r>
    </w:p>
    <w:p w14:paraId="38ADC5C4" w14:textId="6BAC63D6" w:rsidR="00D87312" w:rsidRDefault="00D87312" w:rsidP="00D87312">
      <w:pPr>
        <w:pStyle w:val="Prrafodelista"/>
        <w:numPr>
          <w:ilvl w:val="0"/>
          <w:numId w:val="3"/>
        </w:numPr>
        <w:spacing w:after="0"/>
      </w:pPr>
      <w:r>
        <w:t>Define ubicaciones</w:t>
      </w:r>
    </w:p>
    <w:p w14:paraId="643490D4" w14:textId="60B93731" w:rsidR="00D87312" w:rsidRDefault="00D87312" w:rsidP="00D87312">
      <w:pPr>
        <w:pStyle w:val="Prrafodelista"/>
        <w:numPr>
          <w:ilvl w:val="0"/>
          <w:numId w:val="3"/>
        </w:numPr>
        <w:spacing w:after="0"/>
      </w:pPr>
      <w:r>
        <w:t>VERIFICACION DE INVENTARIO</w:t>
      </w:r>
    </w:p>
    <w:p w14:paraId="542E6433" w14:textId="77777777" w:rsidR="00D87312" w:rsidRPr="00BB561E" w:rsidRDefault="00D87312" w:rsidP="00D87312">
      <w:pPr>
        <w:spacing w:after="0"/>
      </w:pPr>
    </w:p>
    <w:sectPr w:rsidR="00D87312" w:rsidRPr="00BB561E" w:rsidSect="00D037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C904A" w14:textId="77777777" w:rsidR="00C06B46" w:rsidRDefault="00C06B46" w:rsidP="00585596">
      <w:pPr>
        <w:spacing w:after="0" w:line="240" w:lineRule="auto"/>
      </w:pPr>
      <w:r>
        <w:separator/>
      </w:r>
    </w:p>
  </w:endnote>
  <w:endnote w:type="continuationSeparator" w:id="0">
    <w:p w14:paraId="60B41DC2" w14:textId="77777777" w:rsidR="00C06B46" w:rsidRDefault="00C06B46" w:rsidP="00585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ridnik">
    <w:altName w:val="Trebuchet MS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3CEE2" w14:textId="77777777" w:rsidR="00D87312" w:rsidRDefault="00D873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F3107" w14:textId="77777777" w:rsidR="00585596" w:rsidRDefault="001C2DA4" w:rsidP="00585596">
    <w:pPr>
      <w:pStyle w:val="Piedepgina"/>
      <w:jc w:val="right"/>
      <w:rPr>
        <w:rFonts w:ascii="Gridnik" w:hAnsi="Gridnik"/>
        <w:sz w:val="18"/>
        <w:lang w:val="en-US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C3F78" wp14:editId="1EDBA5C7">
              <wp:simplePos x="0" y="0"/>
              <wp:positionH relativeFrom="column">
                <wp:posOffset>-144780</wp:posOffset>
              </wp:positionH>
              <wp:positionV relativeFrom="paragraph">
                <wp:posOffset>-24130</wp:posOffset>
              </wp:positionV>
              <wp:extent cx="5656580" cy="635"/>
              <wp:effectExtent l="11430" t="10160" r="8890" b="825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23440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4pt;margin-top:-1.9pt;width:445.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" strokecolor="#a5a5a5 [2092]"/>
          </w:pict>
        </mc:Fallback>
      </mc:AlternateContent>
    </w:r>
  </w:p>
  <w:p w14:paraId="7268AF68" w14:textId="77777777" w:rsidR="00585596" w:rsidRPr="008F3F3A" w:rsidRDefault="00165D5F" w:rsidP="0034513B">
    <w:pPr>
      <w:pStyle w:val="Piedepgina"/>
      <w:rPr>
        <w:rFonts w:ascii="Gridnik" w:hAnsi="Gridnik"/>
        <w:sz w:val="18"/>
      </w:rPr>
    </w:pPr>
    <w:hyperlink r:id="rId1" w:history="1">
      <w:r w:rsidR="0034513B" w:rsidRPr="00FC1F24">
        <w:rPr>
          <w:rStyle w:val="Hipervnculo"/>
          <w:rFonts w:ascii="Gridnik" w:hAnsi="Gridnik"/>
          <w:sz w:val="18"/>
          <w:lang w:val="en-US"/>
        </w:rPr>
        <w:t>www.hacdata.com</w:t>
      </w:r>
    </w:hyperlink>
    <w:r w:rsidR="0034513B">
      <w:rPr>
        <w:rFonts w:ascii="Gridnik" w:hAnsi="Gridnik"/>
        <w:sz w:val="18"/>
        <w:lang w:val="en-US"/>
      </w:rPr>
      <w:tab/>
    </w:r>
    <w:r w:rsidR="0034513B">
      <w:rPr>
        <w:rFonts w:ascii="Gridnik" w:hAnsi="Gridnik"/>
        <w:sz w:val="18"/>
        <w:lang w:val="en-US"/>
      </w:rPr>
      <w:tab/>
    </w:r>
    <w:r w:rsidR="00585596" w:rsidRPr="00993F04">
      <w:rPr>
        <w:rFonts w:ascii="Gridnik" w:hAnsi="Gridnik"/>
        <w:sz w:val="18"/>
        <w:lang w:val="en-US"/>
      </w:rPr>
      <w:t xml:space="preserve">Av.  </w:t>
    </w:r>
    <w:r w:rsidR="00585596" w:rsidRPr="008F3F3A">
      <w:rPr>
        <w:rFonts w:ascii="Gridnik" w:hAnsi="Gridnik"/>
        <w:sz w:val="18"/>
      </w:rPr>
      <w:t>Mariátegui 1236 - Jesús María</w:t>
    </w:r>
  </w:p>
  <w:p w14:paraId="351E2F21" w14:textId="77777777" w:rsidR="00585596" w:rsidRPr="008F3F3A" w:rsidRDefault="00585596" w:rsidP="00585596">
    <w:pPr>
      <w:pStyle w:val="Piedepgina"/>
      <w:jc w:val="right"/>
      <w:rPr>
        <w:rFonts w:ascii="Gridnik" w:hAnsi="Gridnik"/>
        <w:sz w:val="18"/>
      </w:rPr>
    </w:pPr>
    <w:r w:rsidRPr="008F3F3A">
      <w:rPr>
        <w:rFonts w:ascii="Gridnik" w:hAnsi="Gridnik"/>
        <w:sz w:val="18"/>
      </w:rPr>
      <w:t>01 6528050 / 016528044</w:t>
    </w:r>
  </w:p>
  <w:p w14:paraId="6202D2B0" w14:textId="77777777" w:rsidR="00585596" w:rsidRDefault="005855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54BCB" w14:textId="77777777" w:rsidR="00D87312" w:rsidRDefault="00D873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09730" w14:textId="77777777" w:rsidR="00C06B46" w:rsidRDefault="00C06B46" w:rsidP="00585596">
      <w:pPr>
        <w:spacing w:after="0" w:line="240" w:lineRule="auto"/>
      </w:pPr>
      <w:r>
        <w:separator/>
      </w:r>
    </w:p>
  </w:footnote>
  <w:footnote w:type="continuationSeparator" w:id="0">
    <w:p w14:paraId="54934E42" w14:textId="77777777" w:rsidR="00C06B46" w:rsidRDefault="00C06B46" w:rsidP="00585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F498A" w14:textId="77777777" w:rsidR="00D87312" w:rsidRDefault="00D873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C499C" w14:textId="77777777" w:rsidR="00BB561E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noProof/>
        <w:color w:val="7F7F7F" w:themeColor="text1" w:themeTint="80"/>
        <w:sz w:val="18"/>
        <w:lang w:val="es-PE" w:eastAsia="es-PE"/>
      </w:rPr>
      <w:drawing>
        <wp:anchor distT="0" distB="0" distL="114300" distR="114300" simplePos="0" relativeHeight="251662336" behindDoc="0" locked="0" layoutInCell="1" allowOverlap="1" wp14:anchorId="00C274E6" wp14:editId="3F0B3C00">
          <wp:simplePos x="0" y="0"/>
          <wp:positionH relativeFrom="column">
            <wp:posOffset>-93980</wp:posOffset>
          </wp:positionH>
          <wp:positionV relativeFrom="paragraph">
            <wp:posOffset>-120015</wp:posOffset>
          </wp:positionV>
          <wp:extent cx="1708785" cy="372110"/>
          <wp:effectExtent l="19050" t="0" r="5715" b="0"/>
          <wp:wrapNone/>
          <wp:docPr id="10" name="Imagen 2" descr="C:\Users\User\Desktop\logo dibujado hac dat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esktop\logo dibujado hac dat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785" cy="3721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270C103" w14:textId="77777777" w:rsidR="00BB561E" w:rsidRPr="008F3F3A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color w:val="7F7F7F" w:themeColor="text1" w:themeTint="80"/>
        <w:sz w:val="18"/>
      </w:rPr>
      <w:t>Gestión Inteligente</w:t>
    </w:r>
  </w:p>
  <w:p w14:paraId="2AA953AD" w14:textId="77777777" w:rsidR="00BB561E" w:rsidRDefault="00BB561E" w:rsidP="00BB561E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09986E" wp14:editId="64297D64">
              <wp:simplePos x="0" y="0"/>
              <wp:positionH relativeFrom="column">
                <wp:posOffset>-144780</wp:posOffset>
              </wp:positionH>
              <wp:positionV relativeFrom="paragraph">
                <wp:posOffset>82550</wp:posOffset>
              </wp:positionV>
              <wp:extent cx="5656580" cy="635"/>
              <wp:effectExtent l="11430" t="9525" r="8890" b="889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00CB6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.4pt;margin-top:6.5pt;width:445.4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" strokecolor="#a5a5a5 [2092]"/>
          </w:pict>
        </mc:Fallback>
      </mc:AlternateContent>
    </w:r>
  </w:p>
  <w:p w14:paraId="3CFBE78B" w14:textId="77777777" w:rsidR="00BB561E" w:rsidRDefault="00BB56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1E806" w14:textId="77777777" w:rsidR="00D87312" w:rsidRDefault="00D873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7209"/>
    <w:multiLevelType w:val="hybridMultilevel"/>
    <w:tmpl w:val="3FBA2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35FCA"/>
    <w:multiLevelType w:val="hybridMultilevel"/>
    <w:tmpl w:val="07046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725CC"/>
    <w:multiLevelType w:val="hybridMultilevel"/>
    <w:tmpl w:val="92FA217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766485">
    <w:abstractNumId w:val="0"/>
  </w:num>
  <w:num w:numId="2" w16cid:durableId="1892501409">
    <w:abstractNumId w:val="1"/>
  </w:num>
  <w:num w:numId="3" w16cid:durableId="678316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46"/>
    <w:rsid w:val="00006EAA"/>
    <w:rsid w:val="00060E77"/>
    <w:rsid w:val="00165D5F"/>
    <w:rsid w:val="0018292C"/>
    <w:rsid w:val="001C2DA4"/>
    <w:rsid w:val="00240557"/>
    <w:rsid w:val="00246B5F"/>
    <w:rsid w:val="0034513B"/>
    <w:rsid w:val="003B68A0"/>
    <w:rsid w:val="004073FB"/>
    <w:rsid w:val="004236E7"/>
    <w:rsid w:val="00471B8C"/>
    <w:rsid w:val="00530CA3"/>
    <w:rsid w:val="00585596"/>
    <w:rsid w:val="00610327"/>
    <w:rsid w:val="00697290"/>
    <w:rsid w:val="00714886"/>
    <w:rsid w:val="00760C23"/>
    <w:rsid w:val="007E392A"/>
    <w:rsid w:val="008F3368"/>
    <w:rsid w:val="009F0904"/>
    <w:rsid w:val="009F0E63"/>
    <w:rsid w:val="00AE1493"/>
    <w:rsid w:val="00BB561E"/>
    <w:rsid w:val="00C06B46"/>
    <w:rsid w:val="00D037BD"/>
    <w:rsid w:val="00D342A3"/>
    <w:rsid w:val="00D87312"/>
    <w:rsid w:val="00EA73A8"/>
    <w:rsid w:val="00EE085E"/>
    <w:rsid w:val="00FA0657"/>
    <w:rsid w:val="00FB6E76"/>
    <w:rsid w:val="00F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D65040"/>
  <w15:docId w15:val="{F2994555-C0E1-4DC0-AE8D-BFA50904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10327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10327"/>
    <w:rPr>
      <w:rFonts w:eastAsiaTheme="minorHAnsi"/>
      <w:lang w:eastAsia="en-US"/>
    </w:rPr>
  </w:style>
  <w:style w:type="character" w:styleId="Hipervnculo">
    <w:name w:val="Hyperlink"/>
    <w:basedOn w:val="Fuentedeprrafopredeter"/>
    <w:uiPriority w:val="99"/>
    <w:unhideWhenUsed/>
    <w:rsid w:val="0061032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C2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acdata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plantilla%20hacda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hacdata</Template>
  <TotalTime>2545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herbert cornejo</cp:lastModifiedBy>
  <cp:revision>1</cp:revision>
  <dcterms:created xsi:type="dcterms:W3CDTF">2024-06-17T21:08:00Z</dcterms:created>
  <dcterms:modified xsi:type="dcterms:W3CDTF">2024-06-19T17:27:00Z</dcterms:modified>
</cp:coreProperties>
</file>