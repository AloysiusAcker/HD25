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2B0" w:rsidRDefault="005C72B0" w:rsidP="001A31F7">
      <w:pPr>
        <w:ind w:left="993" w:right="848"/>
        <w:jc w:val="both"/>
      </w:pPr>
    </w:p>
    <w:p w:rsidR="00DD6CA4" w:rsidRDefault="00DD6CA4" w:rsidP="001A31F7">
      <w:pPr>
        <w:ind w:left="993" w:right="848"/>
        <w:jc w:val="both"/>
      </w:pPr>
      <w:r>
        <w:rPr>
          <w:noProof/>
        </w:rPr>
        <w:drawing>
          <wp:inline distT="0" distB="0" distL="0" distR="0">
            <wp:extent cx="4200525" cy="2533650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006" w:rsidRPr="005C72B0" w:rsidRDefault="00062006" w:rsidP="00505B9F">
      <w:pPr>
        <w:ind w:left="993" w:right="848"/>
        <w:jc w:val="both"/>
      </w:pPr>
      <w:r>
        <w:tab/>
      </w:r>
    </w:p>
    <w:sectPr w:rsidR="00062006" w:rsidRPr="005C72B0" w:rsidSect="008320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284" w:bottom="567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3027" w:rsidRDefault="00803027">
      <w:r>
        <w:separator/>
      </w:r>
    </w:p>
  </w:endnote>
  <w:endnote w:type="continuationSeparator" w:id="0">
    <w:p w:rsidR="00803027" w:rsidRDefault="008030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B9F" w:rsidRDefault="00505B9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4CFA" w:rsidRPr="008320C1" w:rsidRDefault="00505B9F" w:rsidP="008320C1">
    <w:pPr>
      <w:pStyle w:val="Piedepgina"/>
      <w:rPr>
        <w:szCs w:val="28"/>
      </w:rPr>
    </w:pPr>
    <w:r>
      <w:rPr>
        <w:noProof/>
        <w:szCs w:val="28"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column">
            <wp:posOffset>6613525</wp:posOffset>
          </wp:positionH>
          <wp:positionV relativeFrom="paragraph">
            <wp:posOffset>-22225</wp:posOffset>
          </wp:positionV>
          <wp:extent cx="464820" cy="472440"/>
          <wp:effectExtent l="19050" t="0" r="0" b="0"/>
          <wp:wrapThrough wrapText="bothSides">
            <wp:wrapPolygon edited="0">
              <wp:start x="-885" y="0"/>
              <wp:lineTo x="-885" y="20903"/>
              <wp:lineTo x="21246" y="20903"/>
              <wp:lineTo x="21246" y="0"/>
              <wp:lineTo x="-885" y="0"/>
            </wp:wrapPolygon>
          </wp:wrapThrough>
          <wp:docPr id="15" name="Imagen 15" descr="logo tecnologi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logo tecnologia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51BB2" w:rsidRPr="00651BB2">
      <w:rPr>
        <w:noProof/>
        <w:szCs w:val="28"/>
        <w:lang w:val="es-PE" w:eastAsia="zh-C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333pt;margin-top:16.25pt;width:180pt;height:36pt;z-index:251657728;mso-position-horizontal-relative:text;mso-position-vertical-relative:text" stroked="f">
          <v:textbox>
            <w:txbxContent>
              <w:p w:rsidR="000A4CFA" w:rsidRDefault="000A4CFA" w:rsidP="00250ABC">
                <w:pPr>
                  <w:jc w:val="right"/>
                  <w:rPr>
                    <w:sz w:val="16"/>
                    <w:szCs w:val="16"/>
                    <w:lang w:val="es-PE"/>
                  </w:rPr>
                </w:pPr>
                <w:r>
                  <w:rPr>
                    <w:sz w:val="16"/>
                    <w:szCs w:val="16"/>
                    <w:lang w:val="es-PE"/>
                  </w:rPr>
                  <w:t xml:space="preserve">Av. </w:t>
                </w:r>
                <w:proofErr w:type="spellStart"/>
                <w:r>
                  <w:rPr>
                    <w:sz w:val="16"/>
                    <w:szCs w:val="16"/>
                    <w:lang w:val="es-PE"/>
                  </w:rPr>
                  <w:t>Mariategui</w:t>
                </w:r>
                <w:proofErr w:type="spellEnd"/>
                <w:r>
                  <w:rPr>
                    <w:sz w:val="16"/>
                    <w:szCs w:val="16"/>
                    <w:lang w:val="es-PE"/>
                  </w:rPr>
                  <w:t xml:space="preserve"> 1236 Jesús María Lima Perú</w:t>
                </w:r>
              </w:p>
              <w:p w:rsidR="000A4CFA" w:rsidRPr="00250ABC" w:rsidRDefault="000A4CFA" w:rsidP="00250ABC">
                <w:pPr>
                  <w:jc w:val="right"/>
                  <w:rPr>
                    <w:sz w:val="16"/>
                    <w:szCs w:val="16"/>
                    <w:lang w:val="es-PE"/>
                  </w:rPr>
                </w:pPr>
                <w:r>
                  <w:rPr>
                    <w:sz w:val="16"/>
                    <w:szCs w:val="16"/>
                    <w:lang w:val="es-PE"/>
                  </w:rPr>
                  <w:t xml:space="preserve">TEL: (511) 423-9981 </w:t>
                </w:r>
                <w:r w:rsidR="00505B9F">
                  <w:rPr>
                    <w:sz w:val="16"/>
                    <w:szCs w:val="16"/>
                    <w:lang w:val="es-PE"/>
                  </w:rPr>
                  <w:t>652-1224 652-1225 fax</w:t>
                </w:r>
              </w:p>
            </w:txbxContent>
          </v:textbox>
        </v:shape>
      </w:pict>
    </w:r>
    <w:r w:rsidR="00651BB2" w:rsidRPr="00651BB2">
      <w:rPr>
        <w:noProof/>
        <w:szCs w:val="28"/>
        <w:lang w:val="es-PE" w:eastAsia="zh-CN"/>
      </w:rPr>
      <w:pict>
        <v:rect id="_x0000_s2062" style="position:absolute;margin-left:0;margin-top:-1.75pt;width:513pt;height:18pt;z-index:251656704;mso-position-horizontal-relative:text;mso-position-vertical-relative:text" fillcolor="#96a662" stroked="f">
          <v:fill rotate="t"/>
          <v:textbox style="mso-next-textbox:#_x0000_s2062">
            <w:txbxContent>
              <w:p w:rsidR="000A4CFA" w:rsidRPr="00250ABC" w:rsidRDefault="000A4CFA" w:rsidP="008320C1">
                <w:pPr>
                  <w:rPr>
                    <w:sz w:val="20"/>
                    <w:szCs w:val="20"/>
                    <w:lang w:val="es-PE"/>
                  </w:rPr>
                </w:pPr>
                <w:r w:rsidRPr="00250ABC">
                  <w:rPr>
                    <w:sz w:val="20"/>
                    <w:szCs w:val="20"/>
                    <w:lang w:val="es-PE"/>
                  </w:rPr>
                  <w:t>WWW.TYSGESTION.COM</w:t>
                </w:r>
              </w:p>
            </w:txbxContent>
          </v:textbox>
        </v:rect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B9F" w:rsidRDefault="00505B9F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3027" w:rsidRDefault="00803027">
      <w:r>
        <w:separator/>
      </w:r>
    </w:p>
  </w:footnote>
  <w:footnote w:type="continuationSeparator" w:id="0">
    <w:p w:rsidR="00803027" w:rsidRDefault="008030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B9F" w:rsidRDefault="00505B9F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4CFA" w:rsidRPr="00E37BFF" w:rsidRDefault="000A4CFA" w:rsidP="00AB0E3D">
    <w:pPr>
      <w:pStyle w:val="Encabezado"/>
      <w:ind w:firstLine="708"/>
      <w:jc w:val="right"/>
      <w:rPr>
        <w:rFonts w:ascii="Times New Roman" w:hAnsi="Times New Roman" w:cs="Times New Roman"/>
        <w:i/>
        <w:color w:val="003300"/>
        <w:sz w:val="36"/>
        <w:szCs w:val="36"/>
      </w:rPr>
    </w:pPr>
    <w:r>
      <w:rPr>
        <w:rFonts w:ascii="Times New Roman" w:hAnsi="Times New Roman" w:cs="Times New Roman"/>
        <w:i/>
        <w:color w:val="003300"/>
        <w:sz w:val="36"/>
        <w:szCs w:val="36"/>
      </w:rPr>
      <w:tab/>
    </w:r>
    <w:r>
      <w:rPr>
        <w:rFonts w:ascii="Times New Roman" w:hAnsi="Times New Roman" w:cs="Times New Roman"/>
        <w:i/>
        <w:color w:val="003300"/>
        <w:sz w:val="36"/>
        <w:szCs w:val="36"/>
      </w:rPr>
      <w:tab/>
    </w:r>
    <w:r>
      <w:rPr>
        <w:rFonts w:ascii="Times New Roman" w:hAnsi="Times New Roman" w:cs="Times New Roman"/>
        <w:i/>
        <w:color w:val="003300"/>
        <w:sz w:val="36"/>
        <w:szCs w:val="36"/>
      </w:rPr>
      <w:tab/>
    </w:r>
    <w:r>
      <w:rPr>
        <w:rFonts w:ascii="Times New Roman" w:hAnsi="Times New Roman" w:cs="Times New Roman"/>
        <w:i/>
        <w:color w:val="003300"/>
        <w:sz w:val="36"/>
        <w:szCs w:val="36"/>
      </w:rPr>
      <w:tab/>
    </w:r>
    <w:r>
      <w:rPr>
        <w:rFonts w:ascii="Times New Roman" w:hAnsi="Times New Roman" w:cs="Times New Roman"/>
        <w:i/>
        <w:color w:val="003300"/>
        <w:sz w:val="36"/>
        <w:szCs w:val="36"/>
      </w:rPr>
      <w:tab/>
    </w:r>
    <w:r>
      <w:rPr>
        <w:rFonts w:ascii="Times New Roman" w:hAnsi="Times New Roman" w:cs="Times New Roman"/>
        <w:i/>
        <w:color w:val="003300"/>
        <w:sz w:val="36"/>
        <w:szCs w:val="36"/>
      </w:rPr>
      <w:tab/>
    </w:r>
    <w:r>
      <w:rPr>
        <w:rFonts w:ascii="Times New Roman" w:hAnsi="Times New Roman" w:cs="Times New Roman"/>
        <w:i/>
        <w:color w:val="003300"/>
        <w:sz w:val="36"/>
        <w:szCs w:val="36"/>
      </w:rPr>
      <w:tab/>
    </w:r>
    <w:r>
      <w:rPr>
        <w:rFonts w:ascii="Times New Roman" w:hAnsi="Times New Roman" w:cs="Times New Roman"/>
        <w:i/>
        <w:color w:val="003300"/>
        <w:sz w:val="36"/>
        <w:szCs w:val="36"/>
      </w:rPr>
      <w:tab/>
    </w:r>
    <w:r>
      <w:rPr>
        <w:rFonts w:ascii="Times New Roman" w:hAnsi="Times New Roman" w:cs="Times New Roman"/>
        <w:i/>
        <w:color w:val="003300"/>
        <w:sz w:val="36"/>
        <w:szCs w:val="36"/>
      </w:rPr>
      <w:tab/>
    </w:r>
    <w:r>
      <w:rPr>
        <w:rFonts w:ascii="Times New Roman" w:hAnsi="Times New Roman" w:cs="Times New Roman"/>
        <w:i/>
        <w:color w:val="003300"/>
        <w:sz w:val="36"/>
        <w:szCs w:val="36"/>
      </w:rPr>
      <w:tab/>
    </w:r>
    <w:r>
      <w:rPr>
        <w:rFonts w:ascii="Times New Roman" w:hAnsi="Times New Roman" w:cs="Times New Roman"/>
        <w:i/>
        <w:color w:val="003300"/>
        <w:sz w:val="36"/>
        <w:szCs w:val="36"/>
      </w:rPr>
      <w:tab/>
    </w:r>
    <w:r w:rsidR="00651BB2" w:rsidRPr="00651BB2">
      <w:rPr>
        <w:noProof/>
        <w:lang w:val="es-PE" w:eastAsia="zh-CN"/>
      </w:rPr>
      <w:pict>
        <v:rect id="_x0000_s2056" style="position:absolute;left:0;text-align:left;margin-left:63pt;margin-top:-.55pt;width:7in;height:45pt;z-index:251655680;mso-position-horizontal-relative:text;mso-position-vertical-relative:text" fillcolor="#96a662" stroked="f">
          <v:fill rotate="t"/>
          <o:extrusion v:ext="view" viewpoint="-34.72222mm" viewpointorigin="-.5" skewangle="-45" lightposition="-50000" lightposition2="50000"/>
          <v:textbox style="mso-next-textbox:#_x0000_s2056">
            <w:txbxContent>
              <w:p w:rsidR="000A4CFA" w:rsidRPr="006A1A3D" w:rsidRDefault="000A4CFA" w:rsidP="00B82986">
                <w:pPr>
                  <w:rPr>
                    <w:color w:val="333333"/>
                    <w:lang w:val="es-PE"/>
                  </w:rPr>
                </w:pPr>
                <w:r w:rsidRPr="006A1A3D">
                  <w:rPr>
                    <w:color w:val="333333"/>
                    <w:sz w:val="36"/>
                    <w:szCs w:val="36"/>
                    <w:lang w:val="es-PE"/>
                  </w:rPr>
                  <w:t xml:space="preserve">Tecnologías y Sistemas de GESTION </w:t>
                </w:r>
                <w:r w:rsidRPr="006A1A3D">
                  <w:rPr>
                    <w:color w:val="333333"/>
                    <w:lang w:val="es-PE"/>
                  </w:rPr>
                  <w:t>SRL</w:t>
                </w:r>
              </w:p>
              <w:p w:rsidR="000A4CFA" w:rsidRPr="006A1A3D" w:rsidRDefault="000A4CFA" w:rsidP="00B82986">
                <w:pPr>
                  <w:rPr>
                    <w:color w:val="333333"/>
                    <w:sz w:val="12"/>
                    <w:szCs w:val="12"/>
                    <w:lang w:val="es-PE"/>
                  </w:rPr>
                </w:pPr>
                <w:r w:rsidRPr="006A1A3D">
                  <w:rPr>
                    <w:color w:val="333333"/>
                    <w:sz w:val="12"/>
                    <w:szCs w:val="12"/>
                    <w:lang w:val="es-PE"/>
                  </w:rPr>
                  <w:t>SOLUCIONES INTEGRALES</w:t>
                </w:r>
              </w:p>
            </w:txbxContent>
          </v:textbox>
        </v:rect>
      </w:pict>
    </w:r>
    <w:r w:rsidR="00505B9F">
      <w:rPr>
        <w:noProof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126365</wp:posOffset>
          </wp:positionH>
          <wp:positionV relativeFrom="paragraph">
            <wp:posOffset>-6985</wp:posOffset>
          </wp:positionV>
          <wp:extent cx="559435" cy="568960"/>
          <wp:effectExtent l="19050" t="0" r="0" b="0"/>
          <wp:wrapThrough wrapText="bothSides">
            <wp:wrapPolygon edited="0">
              <wp:start x="-736" y="0"/>
              <wp:lineTo x="-736" y="20973"/>
              <wp:lineTo x="21330" y="20973"/>
              <wp:lineTo x="21330" y="0"/>
              <wp:lineTo x="-736" y="0"/>
            </wp:wrapPolygon>
          </wp:wrapThrough>
          <wp:docPr id="5" name="Imagen 5" descr="logo tecnologi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tecnologia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435" cy="568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B9F" w:rsidRDefault="00505B9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3715F"/>
    <w:multiLevelType w:val="hybridMultilevel"/>
    <w:tmpl w:val="38D22308"/>
    <w:lvl w:ilvl="0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>
    <w:nsid w:val="05117DF8"/>
    <w:multiLevelType w:val="hybridMultilevel"/>
    <w:tmpl w:val="CB66A99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8625F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3">
    <w:nsid w:val="0AB16625"/>
    <w:multiLevelType w:val="hybridMultilevel"/>
    <w:tmpl w:val="E3663CA4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17FA0C3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</w:abstractNum>
  <w:abstractNum w:abstractNumId="5">
    <w:nsid w:val="20EE0BFC"/>
    <w:multiLevelType w:val="hybridMultilevel"/>
    <w:tmpl w:val="1D083596"/>
    <w:lvl w:ilvl="0" w:tplc="0C0A0003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6">
    <w:nsid w:val="33E8073E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>
    <w:nsid w:val="36BD3D44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3DE23E33"/>
    <w:multiLevelType w:val="hybridMultilevel"/>
    <w:tmpl w:val="CDD8913A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>
    <w:nsid w:val="3EFD2328"/>
    <w:multiLevelType w:val="hybridMultilevel"/>
    <w:tmpl w:val="F142237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F1E26EE"/>
    <w:multiLevelType w:val="hybridMultilevel"/>
    <w:tmpl w:val="6D92F39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2D77F31"/>
    <w:multiLevelType w:val="hybridMultilevel"/>
    <w:tmpl w:val="877E8E32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2">
    <w:nsid w:val="4C406DC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52DB72B8"/>
    <w:multiLevelType w:val="singleLevel"/>
    <w:tmpl w:val="0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nsid w:val="573B3D8F"/>
    <w:multiLevelType w:val="multilevel"/>
    <w:tmpl w:val="A4C6DA1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-1255"/>
        </w:tabs>
        <w:ind w:left="-1255" w:hanging="360"/>
      </w:pPr>
    </w:lvl>
    <w:lvl w:ilvl="2">
      <w:start w:val="1"/>
      <w:numFmt w:val="lowerRoman"/>
      <w:lvlText w:val="%3."/>
      <w:lvlJc w:val="right"/>
      <w:pPr>
        <w:tabs>
          <w:tab w:val="num" w:pos="-535"/>
        </w:tabs>
        <w:ind w:left="-535" w:hanging="180"/>
      </w:pPr>
    </w:lvl>
    <w:lvl w:ilvl="3">
      <w:start w:val="1"/>
      <w:numFmt w:val="decimal"/>
      <w:lvlText w:val="%4."/>
      <w:lvlJc w:val="left"/>
      <w:pPr>
        <w:tabs>
          <w:tab w:val="num" w:pos="185"/>
        </w:tabs>
        <w:ind w:left="185" w:hanging="360"/>
      </w:pPr>
    </w:lvl>
    <w:lvl w:ilvl="4">
      <w:start w:val="1"/>
      <w:numFmt w:val="lowerLetter"/>
      <w:lvlText w:val="%5."/>
      <w:lvlJc w:val="left"/>
      <w:pPr>
        <w:tabs>
          <w:tab w:val="num" w:pos="905"/>
        </w:tabs>
        <w:ind w:left="905" w:hanging="360"/>
      </w:pPr>
    </w:lvl>
    <w:lvl w:ilvl="5">
      <w:start w:val="1"/>
      <w:numFmt w:val="lowerRoman"/>
      <w:lvlText w:val="%6."/>
      <w:lvlJc w:val="right"/>
      <w:pPr>
        <w:tabs>
          <w:tab w:val="num" w:pos="1625"/>
        </w:tabs>
        <w:ind w:left="1625" w:hanging="180"/>
      </w:pPr>
    </w:lvl>
    <w:lvl w:ilvl="6">
      <w:start w:val="1"/>
      <w:numFmt w:val="decimal"/>
      <w:lvlText w:val="%7."/>
      <w:lvlJc w:val="left"/>
      <w:pPr>
        <w:tabs>
          <w:tab w:val="num" w:pos="2345"/>
        </w:tabs>
        <w:ind w:left="2345" w:hanging="360"/>
      </w:pPr>
    </w:lvl>
    <w:lvl w:ilvl="7">
      <w:start w:val="1"/>
      <w:numFmt w:val="lowerLetter"/>
      <w:lvlText w:val="%8."/>
      <w:lvlJc w:val="left"/>
      <w:pPr>
        <w:tabs>
          <w:tab w:val="num" w:pos="3065"/>
        </w:tabs>
        <w:ind w:left="3065" w:hanging="360"/>
      </w:pPr>
    </w:lvl>
    <w:lvl w:ilvl="8">
      <w:start w:val="1"/>
      <w:numFmt w:val="lowerRoman"/>
      <w:lvlText w:val="%9."/>
      <w:lvlJc w:val="right"/>
      <w:pPr>
        <w:tabs>
          <w:tab w:val="num" w:pos="3785"/>
        </w:tabs>
        <w:ind w:left="3785" w:hanging="180"/>
      </w:pPr>
    </w:lvl>
  </w:abstractNum>
  <w:abstractNum w:abstractNumId="15">
    <w:nsid w:val="5DD50B83"/>
    <w:multiLevelType w:val="hybridMultilevel"/>
    <w:tmpl w:val="BBA65542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-1255"/>
        </w:tabs>
        <w:ind w:left="-125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-535"/>
        </w:tabs>
        <w:ind w:left="-5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85"/>
        </w:tabs>
        <w:ind w:left="1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905"/>
        </w:tabs>
        <w:ind w:left="9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1625"/>
        </w:tabs>
        <w:ind w:left="16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2345"/>
        </w:tabs>
        <w:ind w:left="23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3065"/>
        </w:tabs>
        <w:ind w:left="30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3785"/>
        </w:tabs>
        <w:ind w:left="3785" w:hanging="180"/>
      </w:pPr>
    </w:lvl>
  </w:abstractNum>
  <w:abstractNum w:abstractNumId="16">
    <w:nsid w:val="62274CE4"/>
    <w:multiLevelType w:val="hybridMultilevel"/>
    <w:tmpl w:val="06E038E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277437D"/>
    <w:multiLevelType w:val="hybridMultilevel"/>
    <w:tmpl w:val="A4C6DA1C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-1255"/>
        </w:tabs>
        <w:ind w:left="-125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-535"/>
        </w:tabs>
        <w:ind w:left="-5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85"/>
        </w:tabs>
        <w:ind w:left="1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905"/>
        </w:tabs>
        <w:ind w:left="9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1625"/>
        </w:tabs>
        <w:ind w:left="16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2345"/>
        </w:tabs>
        <w:ind w:left="23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3065"/>
        </w:tabs>
        <w:ind w:left="30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3785"/>
        </w:tabs>
        <w:ind w:left="3785" w:hanging="180"/>
      </w:pPr>
    </w:lvl>
  </w:abstractNum>
  <w:abstractNum w:abstractNumId="18">
    <w:nsid w:val="6A615B9A"/>
    <w:multiLevelType w:val="hybridMultilevel"/>
    <w:tmpl w:val="E6BEBFB6"/>
    <w:lvl w:ilvl="0" w:tplc="0C0A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9">
    <w:nsid w:val="6A994826"/>
    <w:multiLevelType w:val="hybridMultilevel"/>
    <w:tmpl w:val="50A2D5B2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0">
    <w:nsid w:val="6CB3686E"/>
    <w:multiLevelType w:val="hybridMultilevel"/>
    <w:tmpl w:val="29AC364C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-1255"/>
        </w:tabs>
        <w:ind w:left="-125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-535"/>
        </w:tabs>
        <w:ind w:left="-5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85"/>
        </w:tabs>
        <w:ind w:left="1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905"/>
        </w:tabs>
        <w:ind w:left="9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1625"/>
        </w:tabs>
        <w:ind w:left="16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2345"/>
        </w:tabs>
        <w:ind w:left="23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3065"/>
        </w:tabs>
        <w:ind w:left="30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3785"/>
        </w:tabs>
        <w:ind w:left="3785" w:hanging="180"/>
      </w:pPr>
    </w:lvl>
  </w:abstractNum>
  <w:abstractNum w:abstractNumId="21">
    <w:nsid w:val="6D9A016A"/>
    <w:multiLevelType w:val="hybridMultilevel"/>
    <w:tmpl w:val="D7067FCA"/>
    <w:lvl w:ilvl="0" w:tplc="280A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280A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2">
    <w:nsid w:val="725C06BC"/>
    <w:multiLevelType w:val="hybridMultilevel"/>
    <w:tmpl w:val="3692DD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43659B"/>
    <w:multiLevelType w:val="hybridMultilevel"/>
    <w:tmpl w:val="580AE82C"/>
    <w:lvl w:ilvl="0" w:tplc="0C0A0001">
      <w:start w:val="1"/>
      <w:numFmt w:val="bullet"/>
      <w:lvlText w:val=""/>
      <w:lvlJc w:val="left"/>
      <w:pPr>
        <w:tabs>
          <w:tab w:val="num" w:pos="3763"/>
        </w:tabs>
        <w:ind w:left="376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4483"/>
        </w:tabs>
        <w:ind w:left="44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203"/>
        </w:tabs>
        <w:ind w:left="52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923"/>
        </w:tabs>
        <w:ind w:left="59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6643"/>
        </w:tabs>
        <w:ind w:left="66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7363"/>
        </w:tabs>
        <w:ind w:left="73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8083"/>
        </w:tabs>
        <w:ind w:left="80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8803"/>
        </w:tabs>
        <w:ind w:left="88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9523"/>
        </w:tabs>
        <w:ind w:left="9523" w:hanging="360"/>
      </w:pPr>
      <w:rPr>
        <w:rFonts w:ascii="Wingdings" w:hAnsi="Wingdings" w:hint="default"/>
      </w:rPr>
    </w:lvl>
  </w:abstractNum>
  <w:abstractNum w:abstractNumId="24">
    <w:nsid w:val="767234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7BF40A2C"/>
    <w:multiLevelType w:val="hybridMultilevel"/>
    <w:tmpl w:val="D1AAECFA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-1255"/>
        </w:tabs>
        <w:ind w:left="-125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-535"/>
        </w:tabs>
        <w:ind w:left="-5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85"/>
        </w:tabs>
        <w:ind w:left="1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905"/>
        </w:tabs>
        <w:ind w:left="9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1625"/>
        </w:tabs>
        <w:ind w:left="16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2345"/>
        </w:tabs>
        <w:ind w:left="23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3065"/>
        </w:tabs>
        <w:ind w:left="30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3785"/>
        </w:tabs>
        <w:ind w:left="3785" w:hanging="180"/>
      </w:pPr>
    </w:lvl>
  </w:abstractNum>
  <w:abstractNum w:abstractNumId="26">
    <w:nsid w:val="7C396173"/>
    <w:multiLevelType w:val="hybridMultilevel"/>
    <w:tmpl w:val="9C8ACE2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24"/>
  </w:num>
  <w:num w:numId="5">
    <w:abstractNumId w:val="18"/>
  </w:num>
  <w:num w:numId="6">
    <w:abstractNumId w:val="10"/>
  </w:num>
  <w:num w:numId="7">
    <w:abstractNumId w:val="23"/>
  </w:num>
  <w:num w:numId="8">
    <w:abstractNumId w:val="26"/>
  </w:num>
  <w:num w:numId="9">
    <w:abstractNumId w:val="17"/>
  </w:num>
  <w:num w:numId="10">
    <w:abstractNumId w:val="14"/>
  </w:num>
  <w:num w:numId="11">
    <w:abstractNumId w:val="15"/>
  </w:num>
  <w:num w:numId="12">
    <w:abstractNumId w:val="25"/>
  </w:num>
  <w:num w:numId="13">
    <w:abstractNumId w:val="20"/>
  </w:num>
  <w:num w:numId="14">
    <w:abstractNumId w:val="16"/>
  </w:num>
  <w:num w:numId="15">
    <w:abstractNumId w:val="1"/>
  </w:num>
  <w:num w:numId="16">
    <w:abstractNumId w:val="11"/>
  </w:num>
  <w:num w:numId="17">
    <w:abstractNumId w:val="5"/>
  </w:num>
  <w:num w:numId="18">
    <w:abstractNumId w:val="3"/>
  </w:num>
  <w:num w:numId="19">
    <w:abstractNumId w:val="8"/>
  </w:num>
  <w:num w:numId="20">
    <w:abstractNumId w:val="22"/>
  </w:num>
  <w:num w:numId="21">
    <w:abstractNumId w:val="13"/>
  </w:num>
  <w:num w:numId="22">
    <w:abstractNumId w:val="0"/>
  </w:num>
  <w:num w:numId="23">
    <w:abstractNumId w:val="6"/>
  </w:num>
  <w:num w:numId="24">
    <w:abstractNumId w:val="7"/>
  </w:num>
  <w:num w:numId="25">
    <w:abstractNumId w:val="19"/>
  </w:num>
  <w:num w:numId="26">
    <w:abstractNumId w:val="9"/>
  </w:num>
  <w:num w:numId="2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01"/>
  <w:defaultTabStop w:val="708"/>
  <w:hyphenationZone w:val="425"/>
  <w:noPunctuationKerning/>
  <w:characterSpacingControl w:val="doNotCompress"/>
  <w:hdrShapeDefaults>
    <o:shapedefaults v:ext="edit" spidmax="19458">
      <o:colormru v:ext="edit" colors="#690,#687c4a,#96a662,#84a563"/>
      <o:colormenu v:ext="edit" fillcolor="#687c4a" strokecolor="#030" extrusion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</w:compat>
  <w:rsids>
    <w:rsidRoot w:val="00803027"/>
    <w:rsid w:val="00010432"/>
    <w:rsid w:val="00015066"/>
    <w:rsid w:val="00033354"/>
    <w:rsid w:val="00033AC4"/>
    <w:rsid w:val="0004437A"/>
    <w:rsid w:val="000443D5"/>
    <w:rsid w:val="000459FA"/>
    <w:rsid w:val="00046FF4"/>
    <w:rsid w:val="0004746D"/>
    <w:rsid w:val="00052202"/>
    <w:rsid w:val="00060B3A"/>
    <w:rsid w:val="00062006"/>
    <w:rsid w:val="00081397"/>
    <w:rsid w:val="0008415C"/>
    <w:rsid w:val="000957C2"/>
    <w:rsid w:val="000A4CFA"/>
    <w:rsid w:val="000A621E"/>
    <w:rsid w:val="000B276A"/>
    <w:rsid w:val="000B43DB"/>
    <w:rsid w:val="000C57C5"/>
    <w:rsid w:val="000C5D18"/>
    <w:rsid w:val="000D0C80"/>
    <w:rsid w:val="000D0E72"/>
    <w:rsid w:val="000D2ADC"/>
    <w:rsid w:val="000D30BF"/>
    <w:rsid w:val="000E1C92"/>
    <w:rsid w:val="00106D03"/>
    <w:rsid w:val="0011066C"/>
    <w:rsid w:val="00110E9D"/>
    <w:rsid w:val="00113223"/>
    <w:rsid w:val="00115E5C"/>
    <w:rsid w:val="00117448"/>
    <w:rsid w:val="00121E24"/>
    <w:rsid w:val="00136102"/>
    <w:rsid w:val="00142869"/>
    <w:rsid w:val="00146EA5"/>
    <w:rsid w:val="001603A8"/>
    <w:rsid w:val="001628AC"/>
    <w:rsid w:val="00191426"/>
    <w:rsid w:val="001A31F7"/>
    <w:rsid w:val="001A7B3D"/>
    <w:rsid w:val="001C44E0"/>
    <w:rsid w:val="001D3166"/>
    <w:rsid w:val="001E4677"/>
    <w:rsid w:val="00205BE0"/>
    <w:rsid w:val="002106C3"/>
    <w:rsid w:val="00211F77"/>
    <w:rsid w:val="00212BBE"/>
    <w:rsid w:val="00213AA8"/>
    <w:rsid w:val="00220E2A"/>
    <w:rsid w:val="00222A06"/>
    <w:rsid w:val="00224F74"/>
    <w:rsid w:val="00240B9B"/>
    <w:rsid w:val="00240D62"/>
    <w:rsid w:val="002421D3"/>
    <w:rsid w:val="00243BCE"/>
    <w:rsid w:val="00243C6C"/>
    <w:rsid w:val="00250ABC"/>
    <w:rsid w:val="0025399B"/>
    <w:rsid w:val="002623FC"/>
    <w:rsid w:val="00272E75"/>
    <w:rsid w:val="0027316B"/>
    <w:rsid w:val="00280DEB"/>
    <w:rsid w:val="0028743B"/>
    <w:rsid w:val="00297E6A"/>
    <w:rsid w:val="002A0B52"/>
    <w:rsid w:val="002A5AB6"/>
    <w:rsid w:val="002B7289"/>
    <w:rsid w:val="002C1C29"/>
    <w:rsid w:val="002C5E52"/>
    <w:rsid w:val="002D5FFD"/>
    <w:rsid w:val="002E1DB5"/>
    <w:rsid w:val="002E50BB"/>
    <w:rsid w:val="002E6F93"/>
    <w:rsid w:val="002E7EC0"/>
    <w:rsid w:val="00302531"/>
    <w:rsid w:val="0030792C"/>
    <w:rsid w:val="00312CFF"/>
    <w:rsid w:val="00326179"/>
    <w:rsid w:val="003344C7"/>
    <w:rsid w:val="00344A0D"/>
    <w:rsid w:val="00345CE8"/>
    <w:rsid w:val="00350083"/>
    <w:rsid w:val="00355E32"/>
    <w:rsid w:val="0036147E"/>
    <w:rsid w:val="00361DAF"/>
    <w:rsid w:val="0036223C"/>
    <w:rsid w:val="00371AD5"/>
    <w:rsid w:val="00377CA1"/>
    <w:rsid w:val="00392B98"/>
    <w:rsid w:val="003A0507"/>
    <w:rsid w:val="003A145E"/>
    <w:rsid w:val="003A1D16"/>
    <w:rsid w:val="003B3300"/>
    <w:rsid w:val="003B38B1"/>
    <w:rsid w:val="003C52D0"/>
    <w:rsid w:val="003D0B72"/>
    <w:rsid w:val="003D11D8"/>
    <w:rsid w:val="003D1998"/>
    <w:rsid w:val="003E1E1C"/>
    <w:rsid w:val="003E6F12"/>
    <w:rsid w:val="003E7C82"/>
    <w:rsid w:val="003F07ED"/>
    <w:rsid w:val="003F468B"/>
    <w:rsid w:val="004060A6"/>
    <w:rsid w:val="00406BD6"/>
    <w:rsid w:val="00411FF7"/>
    <w:rsid w:val="00413E01"/>
    <w:rsid w:val="004203CC"/>
    <w:rsid w:val="004268C7"/>
    <w:rsid w:val="004457FD"/>
    <w:rsid w:val="00445FD8"/>
    <w:rsid w:val="004512DC"/>
    <w:rsid w:val="0046139B"/>
    <w:rsid w:val="00466264"/>
    <w:rsid w:val="0046690B"/>
    <w:rsid w:val="00466964"/>
    <w:rsid w:val="004730DF"/>
    <w:rsid w:val="00474C02"/>
    <w:rsid w:val="00482DDE"/>
    <w:rsid w:val="0048372E"/>
    <w:rsid w:val="00491CD2"/>
    <w:rsid w:val="00494F0B"/>
    <w:rsid w:val="004A7AF1"/>
    <w:rsid w:val="004B180E"/>
    <w:rsid w:val="004B68DA"/>
    <w:rsid w:val="004B7840"/>
    <w:rsid w:val="004C3043"/>
    <w:rsid w:val="004D06A4"/>
    <w:rsid w:val="004D5369"/>
    <w:rsid w:val="004D58C1"/>
    <w:rsid w:val="004D6205"/>
    <w:rsid w:val="004E215F"/>
    <w:rsid w:val="004E6E1F"/>
    <w:rsid w:val="00500FC1"/>
    <w:rsid w:val="00504A12"/>
    <w:rsid w:val="00505B9F"/>
    <w:rsid w:val="005132C2"/>
    <w:rsid w:val="00515585"/>
    <w:rsid w:val="00526A8B"/>
    <w:rsid w:val="0054042E"/>
    <w:rsid w:val="00551A85"/>
    <w:rsid w:val="005536D5"/>
    <w:rsid w:val="005603C9"/>
    <w:rsid w:val="00560555"/>
    <w:rsid w:val="00562AEE"/>
    <w:rsid w:val="005745A6"/>
    <w:rsid w:val="00576166"/>
    <w:rsid w:val="00583700"/>
    <w:rsid w:val="0058757F"/>
    <w:rsid w:val="0059160B"/>
    <w:rsid w:val="0059211B"/>
    <w:rsid w:val="0059273D"/>
    <w:rsid w:val="005937EF"/>
    <w:rsid w:val="005954CF"/>
    <w:rsid w:val="005A00D6"/>
    <w:rsid w:val="005B4490"/>
    <w:rsid w:val="005C1160"/>
    <w:rsid w:val="005C72B0"/>
    <w:rsid w:val="005D40A6"/>
    <w:rsid w:val="005D5C92"/>
    <w:rsid w:val="005E1E26"/>
    <w:rsid w:val="005E3060"/>
    <w:rsid w:val="005E7FEF"/>
    <w:rsid w:val="005F189B"/>
    <w:rsid w:val="005F5BF0"/>
    <w:rsid w:val="00610882"/>
    <w:rsid w:val="00611556"/>
    <w:rsid w:val="00612EE8"/>
    <w:rsid w:val="00616F1F"/>
    <w:rsid w:val="0062020C"/>
    <w:rsid w:val="006246A7"/>
    <w:rsid w:val="0062526F"/>
    <w:rsid w:val="0062685B"/>
    <w:rsid w:val="00643E68"/>
    <w:rsid w:val="0064797C"/>
    <w:rsid w:val="00651A33"/>
    <w:rsid w:val="00651BB2"/>
    <w:rsid w:val="00660A62"/>
    <w:rsid w:val="00662AAD"/>
    <w:rsid w:val="00673C48"/>
    <w:rsid w:val="00673E7F"/>
    <w:rsid w:val="00674EE6"/>
    <w:rsid w:val="0067674A"/>
    <w:rsid w:val="00685049"/>
    <w:rsid w:val="00685E19"/>
    <w:rsid w:val="0068771B"/>
    <w:rsid w:val="00690009"/>
    <w:rsid w:val="00690AB3"/>
    <w:rsid w:val="006A1A3D"/>
    <w:rsid w:val="006A23A3"/>
    <w:rsid w:val="006B16F4"/>
    <w:rsid w:val="006B3D12"/>
    <w:rsid w:val="006B54B9"/>
    <w:rsid w:val="006B71AC"/>
    <w:rsid w:val="006B74BB"/>
    <w:rsid w:val="006B77F5"/>
    <w:rsid w:val="006E2CD2"/>
    <w:rsid w:val="006E4314"/>
    <w:rsid w:val="006E55E6"/>
    <w:rsid w:val="006E73B1"/>
    <w:rsid w:val="006F4EE2"/>
    <w:rsid w:val="0072108E"/>
    <w:rsid w:val="00731134"/>
    <w:rsid w:val="00731EF0"/>
    <w:rsid w:val="00745D30"/>
    <w:rsid w:val="0074681C"/>
    <w:rsid w:val="00750799"/>
    <w:rsid w:val="007523CE"/>
    <w:rsid w:val="00752662"/>
    <w:rsid w:val="007600F0"/>
    <w:rsid w:val="00763D09"/>
    <w:rsid w:val="007645FB"/>
    <w:rsid w:val="007821B6"/>
    <w:rsid w:val="007917AB"/>
    <w:rsid w:val="007A412F"/>
    <w:rsid w:val="007B0A72"/>
    <w:rsid w:val="007B2D6C"/>
    <w:rsid w:val="007C21CE"/>
    <w:rsid w:val="007C2738"/>
    <w:rsid w:val="007C50A7"/>
    <w:rsid w:val="007C750B"/>
    <w:rsid w:val="007D459E"/>
    <w:rsid w:val="007D55FD"/>
    <w:rsid w:val="007E4E84"/>
    <w:rsid w:val="007E66F5"/>
    <w:rsid w:val="007F0BD1"/>
    <w:rsid w:val="007F2AB1"/>
    <w:rsid w:val="00803027"/>
    <w:rsid w:val="008166F8"/>
    <w:rsid w:val="00830983"/>
    <w:rsid w:val="008320C1"/>
    <w:rsid w:val="0083217A"/>
    <w:rsid w:val="00835FE0"/>
    <w:rsid w:val="0084470A"/>
    <w:rsid w:val="00850437"/>
    <w:rsid w:val="00851A35"/>
    <w:rsid w:val="00852D1B"/>
    <w:rsid w:val="00861256"/>
    <w:rsid w:val="00867241"/>
    <w:rsid w:val="00874C35"/>
    <w:rsid w:val="00891BCB"/>
    <w:rsid w:val="008A221D"/>
    <w:rsid w:val="008A466B"/>
    <w:rsid w:val="008B0B95"/>
    <w:rsid w:val="008B18F0"/>
    <w:rsid w:val="008B3070"/>
    <w:rsid w:val="008B41D0"/>
    <w:rsid w:val="008B7964"/>
    <w:rsid w:val="008C1B88"/>
    <w:rsid w:val="008C4EBD"/>
    <w:rsid w:val="008C7B14"/>
    <w:rsid w:val="008D4472"/>
    <w:rsid w:val="008D4893"/>
    <w:rsid w:val="008D5684"/>
    <w:rsid w:val="008D5A18"/>
    <w:rsid w:val="008E011A"/>
    <w:rsid w:val="008E3BBF"/>
    <w:rsid w:val="008E4F78"/>
    <w:rsid w:val="008F1C1B"/>
    <w:rsid w:val="00912457"/>
    <w:rsid w:val="00920883"/>
    <w:rsid w:val="009229FC"/>
    <w:rsid w:val="009244CB"/>
    <w:rsid w:val="00925100"/>
    <w:rsid w:val="00932E73"/>
    <w:rsid w:val="00934189"/>
    <w:rsid w:val="00934743"/>
    <w:rsid w:val="00934784"/>
    <w:rsid w:val="00934A2F"/>
    <w:rsid w:val="00934D14"/>
    <w:rsid w:val="00942B22"/>
    <w:rsid w:val="009438A2"/>
    <w:rsid w:val="0095557B"/>
    <w:rsid w:val="00963954"/>
    <w:rsid w:val="00967A87"/>
    <w:rsid w:val="009768F2"/>
    <w:rsid w:val="009A5C91"/>
    <w:rsid w:val="009A78D1"/>
    <w:rsid w:val="009B39E6"/>
    <w:rsid w:val="009C20AE"/>
    <w:rsid w:val="009C6A7B"/>
    <w:rsid w:val="009D40EB"/>
    <w:rsid w:val="009D6326"/>
    <w:rsid w:val="009E4882"/>
    <w:rsid w:val="00A02FF7"/>
    <w:rsid w:val="00A1060A"/>
    <w:rsid w:val="00A16F12"/>
    <w:rsid w:val="00A2175D"/>
    <w:rsid w:val="00A37427"/>
    <w:rsid w:val="00A521C5"/>
    <w:rsid w:val="00A63DFD"/>
    <w:rsid w:val="00A64ECA"/>
    <w:rsid w:val="00A65028"/>
    <w:rsid w:val="00A75046"/>
    <w:rsid w:val="00A910D6"/>
    <w:rsid w:val="00AB0E3D"/>
    <w:rsid w:val="00AB2956"/>
    <w:rsid w:val="00AB6649"/>
    <w:rsid w:val="00AB7395"/>
    <w:rsid w:val="00AE5292"/>
    <w:rsid w:val="00AE7415"/>
    <w:rsid w:val="00AE78D5"/>
    <w:rsid w:val="00AF3088"/>
    <w:rsid w:val="00AF6C51"/>
    <w:rsid w:val="00B027A4"/>
    <w:rsid w:val="00B151E4"/>
    <w:rsid w:val="00B16CFD"/>
    <w:rsid w:val="00B41DAC"/>
    <w:rsid w:val="00B4573C"/>
    <w:rsid w:val="00B47E08"/>
    <w:rsid w:val="00B54A23"/>
    <w:rsid w:val="00B6197F"/>
    <w:rsid w:val="00B649DE"/>
    <w:rsid w:val="00B6521E"/>
    <w:rsid w:val="00B66EFF"/>
    <w:rsid w:val="00B66FC0"/>
    <w:rsid w:val="00B709A6"/>
    <w:rsid w:val="00B76434"/>
    <w:rsid w:val="00B82986"/>
    <w:rsid w:val="00B851CB"/>
    <w:rsid w:val="00B976B5"/>
    <w:rsid w:val="00BA1682"/>
    <w:rsid w:val="00BA57F9"/>
    <w:rsid w:val="00BB6188"/>
    <w:rsid w:val="00BC54C7"/>
    <w:rsid w:val="00BD3856"/>
    <w:rsid w:val="00BE1690"/>
    <w:rsid w:val="00BE221F"/>
    <w:rsid w:val="00BF104A"/>
    <w:rsid w:val="00BF26FE"/>
    <w:rsid w:val="00BF6B0A"/>
    <w:rsid w:val="00BF79D4"/>
    <w:rsid w:val="00C03941"/>
    <w:rsid w:val="00C127A5"/>
    <w:rsid w:val="00C1570F"/>
    <w:rsid w:val="00C17108"/>
    <w:rsid w:val="00C25876"/>
    <w:rsid w:val="00C27A33"/>
    <w:rsid w:val="00C407FA"/>
    <w:rsid w:val="00C41B94"/>
    <w:rsid w:val="00C44FE6"/>
    <w:rsid w:val="00C540C5"/>
    <w:rsid w:val="00C56DA6"/>
    <w:rsid w:val="00C606E6"/>
    <w:rsid w:val="00C72407"/>
    <w:rsid w:val="00C767CE"/>
    <w:rsid w:val="00C82CA7"/>
    <w:rsid w:val="00C92452"/>
    <w:rsid w:val="00CA1A43"/>
    <w:rsid w:val="00CA3BDD"/>
    <w:rsid w:val="00CC3AA4"/>
    <w:rsid w:val="00CC4B68"/>
    <w:rsid w:val="00CD64FD"/>
    <w:rsid w:val="00CE23AC"/>
    <w:rsid w:val="00CE4A2C"/>
    <w:rsid w:val="00CE4E1B"/>
    <w:rsid w:val="00CE725A"/>
    <w:rsid w:val="00CF1F0A"/>
    <w:rsid w:val="00CF5DD4"/>
    <w:rsid w:val="00D10FD5"/>
    <w:rsid w:val="00D16019"/>
    <w:rsid w:val="00D214F9"/>
    <w:rsid w:val="00D246AC"/>
    <w:rsid w:val="00D269CB"/>
    <w:rsid w:val="00D33A86"/>
    <w:rsid w:val="00D349B4"/>
    <w:rsid w:val="00D34C76"/>
    <w:rsid w:val="00D43A31"/>
    <w:rsid w:val="00D44A0F"/>
    <w:rsid w:val="00D63696"/>
    <w:rsid w:val="00D63E24"/>
    <w:rsid w:val="00D70568"/>
    <w:rsid w:val="00D70658"/>
    <w:rsid w:val="00D75E57"/>
    <w:rsid w:val="00D84D69"/>
    <w:rsid w:val="00D8571E"/>
    <w:rsid w:val="00D945FE"/>
    <w:rsid w:val="00DA09B6"/>
    <w:rsid w:val="00DB31CB"/>
    <w:rsid w:val="00DB7029"/>
    <w:rsid w:val="00DC23D2"/>
    <w:rsid w:val="00DD2D92"/>
    <w:rsid w:val="00DD3172"/>
    <w:rsid w:val="00DD6CA4"/>
    <w:rsid w:val="00DE181E"/>
    <w:rsid w:val="00DF7356"/>
    <w:rsid w:val="00DF794B"/>
    <w:rsid w:val="00E051BA"/>
    <w:rsid w:val="00E1120A"/>
    <w:rsid w:val="00E14F71"/>
    <w:rsid w:val="00E15A99"/>
    <w:rsid w:val="00E179BC"/>
    <w:rsid w:val="00E231A0"/>
    <w:rsid w:val="00E3021A"/>
    <w:rsid w:val="00E3294D"/>
    <w:rsid w:val="00E32B62"/>
    <w:rsid w:val="00E3400E"/>
    <w:rsid w:val="00E37BFF"/>
    <w:rsid w:val="00E4550D"/>
    <w:rsid w:val="00E602FE"/>
    <w:rsid w:val="00E71537"/>
    <w:rsid w:val="00E71F1F"/>
    <w:rsid w:val="00E7462B"/>
    <w:rsid w:val="00E74CA3"/>
    <w:rsid w:val="00E75186"/>
    <w:rsid w:val="00E751D3"/>
    <w:rsid w:val="00E75D47"/>
    <w:rsid w:val="00E864F0"/>
    <w:rsid w:val="00EA6606"/>
    <w:rsid w:val="00EA6E8F"/>
    <w:rsid w:val="00EB308D"/>
    <w:rsid w:val="00EB4B4C"/>
    <w:rsid w:val="00EC7192"/>
    <w:rsid w:val="00ED08D2"/>
    <w:rsid w:val="00EE5F26"/>
    <w:rsid w:val="00EF05B9"/>
    <w:rsid w:val="00F0112B"/>
    <w:rsid w:val="00F22A8D"/>
    <w:rsid w:val="00F324CA"/>
    <w:rsid w:val="00F33139"/>
    <w:rsid w:val="00F34198"/>
    <w:rsid w:val="00F37E33"/>
    <w:rsid w:val="00F43D49"/>
    <w:rsid w:val="00F62777"/>
    <w:rsid w:val="00F644FE"/>
    <w:rsid w:val="00F646B6"/>
    <w:rsid w:val="00F76B04"/>
    <w:rsid w:val="00F83C8B"/>
    <w:rsid w:val="00F84D70"/>
    <w:rsid w:val="00F87A10"/>
    <w:rsid w:val="00F9094F"/>
    <w:rsid w:val="00F92D80"/>
    <w:rsid w:val="00F95F50"/>
    <w:rsid w:val="00F976F2"/>
    <w:rsid w:val="00FB36DB"/>
    <w:rsid w:val="00FB6260"/>
    <w:rsid w:val="00FB708B"/>
    <w:rsid w:val="00FC0C6F"/>
    <w:rsid w:val="00FD1C35"/>
    <w:rsid w:val="00FD218E"/>
    <w:rsid w:val="00FE72FE"/>
    <w:rsid w:val="00FF1999"/>
    <w:rsid w:val="00FF337C"/>
    <w:rsid w:val="00FF381A"/>
    <w:rsid w:val="00FF57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>
      <o:colormru v:ext="edit" colors="#690,#687c4a,#96a662,#84a563"/>
      <o:colormenu v:ext="edit" fillcolor="#687c4a" strokecolor="#030" extrusion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FC0"/>
    <w:rPr>
      <w:rFonts w:ascii="Arial" w:hAnsi="Arial" w:cs="Arial"/>
      <w:color w:val="00000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6223C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67674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7674A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rsid w:val="00DB7029"/>
    <w:pPr>
      <w:ind w:firstLine="708"/>
    </w:pPr>
    <w:rPr>
      <w:rFonts w:cs="Times New Roman"/>
      <w:color w:val="auto"/>
      <w:szCs w:val="20"/>
    </w:rPr>
  </w:style>
  <w:style w:type="paragraph" w:styleId="Textoindependiente">
    <w:name w:val="Body Text"/>
    <w:basedOn w:val="Normal"/>
    <w:rsid w:val="00DB7029"/>
    <w:pPr>
      <w:tabs>
        <w:tab w:val="num" w:pos="1773"/>
      </w:tabs>
      <w:jc w:val="both"/>
    </w:pPr>
    <w:rPr>
      <w:rFonts w:cs="Times New Roman"/>
      <w:color w:val="auto"/>
      <w:szCs w:val="20"/>
    </w:rPr>
  </w:style>
  <w:style w:type="paragraph" w:styleId="Textodeglobo">
    <w:name w:val="Balloon Text"/>
    <w:basedOn w:val="Normal"/>
    <w:semiHidden/>
    <w:rsid w:val="00612EE8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36223C"/>
    <w:rPr>
      <w:rFonts w:ascii="Cambria" w:eastAsia="Times New Roman" w:hAnsi="Cambria" w:cs="Times New Roman"/>
      <w:b/>
      <w:bCs/>
      <w:color w:val="000000"/>
      <w:kern w:val="3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nologia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tecnologias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Isidro, 14 de Diciembre del 2005 </vt:lpstr>
    </vt:vector>
  </TitlesOfParts>
  <Company>tecnologías y Sistemas de gestión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Isidro, 14 de Diciembre del 2005 </dc:title>
  <dc:subject/>
  <dc:creator>Herbert Cornejo Corrales</dc:creator>
  <cp:keywords/>
  <dc:description/>
  <cp:lastModifiedBy>Herbert Cornejo Corrales</cp:lastModifiedBy>
  <cp:revision>1</cp:revision>
  <cp:lastPrinted>2009-07-26T06:22:00Z</cp:lastPrinted>
  <dcterms:created xsi:type="dcterms:W3CDTF">2011-09-17T03:31:00Z</dcterms:created>
  <dcterms:modified xsi:type="dcterms:W3CDTF">2011-09-17T03:32:00Z</dcterms:modified>
</cp:coreProperties>
</file>